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5A298" w14:textId="77777777" w:rsidR="00693DF2" w:rsidRPr="006D5791" w:rsidRDefault="007529AC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bookmarkStart w:id="0" w:name="_Toc371628269"/>
      <w:r w:rsidRPr="006D5791"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  <w:t>Toegepaste Informatica / Elektronica-ICT</w:t>
      </w:r>
      <w:bookmarkEnd w:id="0"/>
    </w:p>
    <w:p w14:paraId="48E481AD" w14:textId="77777777" w:rsidR="00693DF2" w:rsidRPr="006D5791" w:rsidRDefault="00693DF2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</w:p>
    <w:p w14:paraId="1CAA37E1" w14:textId="1D33021B" w:rsidR="007529AC" w:rsidRPr="006D5791" w:rsidRDefault="007529AC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Blueprint Herstelsysteem ramen</w:t>
      </w:r>
    </w:p>
    <w:p w14:paraId="492E62C4" w14:textId="77777777" w:rsidR="007529AC" w:rsidRPr="006D5791" w:rsidRDefault="007529AC" w:rsidP="007529AC">
      <w:pPr>
        <w:spacing w:after="240" w:line="240" w:lineRule="auto"/>
        <w:jc w:val="center"/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</w:pP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t xml:space="preserve">Onderdeel van de stage </w:t>
      </w: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br/>
        <w:t>ondersteund door de</w:t>
      </w:r>
    </w:p>
    <w:p w14:paraId="138FE39B" w14:textId="77777777" w:rsidR="007529AC" w:rsidRPr="006D5791" w:rsidRDefault="007529AC" w:rsidP="007529AC">
      <w:pPr>
        <w:spacing w:before="720" w:after="300" w:line="240" w:lineRule="auto"/>
        <w:jc w:val="center"/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AP Hogeschool</w:t>
      </w:r>
    </w:p>
    <w:p w14:paraId="121B6217" w14:textId="77777777" w:rsidR="007529AC" w:rsidRPr="006D5791" w:rsidRDefault="007529AC" w:rsidP="007529AC">
      <w:pPr>
        <w:spacing w:after="240" w:line="240" w:lineRule="auto"/>
        <w:jc w:val="center"/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</w:pP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t>en uitgevoerd op en begeleid door het bedrijf</w:t>
      </w:r>
    </w:p>
    <w:p w14:paraId="3F8EC959" w14:textId="58CF6BED" w:rsidR="007529AC" w:rsidRPr="006D5791" w:rsidRDefault="785F8E26" w:rsidP="007529AC">
      <w:pPr>
        <w:spacing w:before="120" w:after="300" w:line="240" w:lineRule="auto"/>
        <w:jc w:val="center"/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 w:themeColor="text1" w:themeTint="BF"/>
          <w:sz w:val="52"/>
          <w:szCs w:val="52"/>
          <w:lang w:eastAsia="nl-NL"/>
        </w:rPr>
        <w:t>Nationale Maatschappij der Belgische Spoorwegen</w:t>
      </w:r>
    </w:p>
    <w:p w14:paraId="4D00DC38" w14:textId="0359C025" w:rsidR="00693DF2" w:rsidRPr="006D5791" w:rsidRDefault="007529AC" w:rsidP="00693DF2">
      <w:pPr>
        <w:spacing w:before="1920" w:after="300" w:line="240" w:lineRule="auto"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  <w:t>Jelte Boumans</w:t>
      </w:r>
    </w:p>
    <w:p w14:paraId="785DA5A6" w14:textId="5229A990" w:rsidR="00BB14F4" w:rsidRPr="008E0DC8" w:rsidRDefault="007529AC" w:rsidP="00144947">
      <w:pPr>
        <w:spacing w:after="240" w:line="240" w:lineRule="auto"/>
        <w:jc w:val="center"/>
        <w:rPr>
          <w:rFonts w:ascii="Calibri" w:eastAsia="Times New Roman" w:hAnsi="Calibri" w:cs="Times New Roman"/>
          <w:bCs/>
          <w:color w:val="404040"/>
          <w:position w:val="0"/>
          <w:sz w:val="22"/>
          <w:szCs w:val="24"/>
          <w:lang w:val="en-GB" w:eastAsia="nl-NL"/>
        </w:rPr>
        <w:sectPr w:rsidR="00BB14F4" w:rsidRPr="008E0DC8" w:rsidSect="007529AC">
          <w:footerReference w:type="default" r:id="rId8"/>
          <w:headerReference w:type="first" r:id="rId9"/>
          <w:footerReference w:type="first" r:id="rId10"/>
          <w:pgSz w:w="11906" w:h="16838"/>
          <w:pgMar w:top="1191" w:right="1985" w:bottom="1361" w:left="1985" w:header="0" w:footer="709" w:gutter="0"/>
          <w:cols w:space="708"/>
          <w:titlePg/>
          <w:docGrid w:linePitch="360"/>
        </w:sectPr>
      </w:pPr>
      <w:bookmarkStart w:id="1" w:name="mail"/>
      <w:proofErr w:type="spellStart"/>
      <w:r w:rsidRPr="008E0DC8">
        <w:rPr>
          <w:rFonts w:ascii="Calibri" w:eastAsia="Times New Roman" w:hAnsi="Calibri" w:cs="Times New Roman"/>
          <w:bCs/>
          <w:color w:val="404040"/>
          <w:position w:val="0"/>
          <w:sz w:val="22"/>
          <w:szCs w:val="24"/>
          <w:lang w:val="en-GB" w:eastAsia="nl-NL"/>
        </w:rPr>
        <w:t>Specialisatie</w:t>
      </w:r>
      <w:proofErr w:type="spellEnd"/>
      <w:r w:rsidRPr="008E0DC8">
        <w:rPr>
          <w:rFonts w:ascii="Calibri" w:eastAsia="Times New Roman" w:hAnsi="Calibri" w:cs="Times New Roman"/>
          <w:bCs/>
          <w:color w:val="404040"/>
          <w:position w:val="0"/>
          <w:sz w:val="22"/>
          <w:szCs w:val="24"/>
          <w:lang w:val="en-GB" w:eastAsia="nl-NL"/>
        </w:rPr>
        <w:t xml:space="preserve"> IT &amp; Internet of Things – Minor Maker</w:t>
      </w:r>
      <w:bookmarkEnd w:id="1"/>
    </w:p>
    <w:p w14:paraId="747B5F4E" w14:textId="2BEB810B" w:rsidR="00F65674" w:rsidRPr="006D5791" w:rsidRDefault="00144947" w:rsidP="078182FA">
      <w:pPr>
        <w:pStyle w:val="Heading1"/>
        <w:rPr>
          <w:lang w:val="nl-BE"/>
        </w:rPr>
      </w:pPr>
      <w:bookmarkStart w:id="2" w:name="_Toc128926068"/>
      <w:r w:rsidRPr="006D5791">
        <w:rPr>
          <w:lang w:val="nl-BE"/>
        </w:rPr>
        <w:lastRenderedPageBreak/>
        <w:t>Inhoudstafel</w:t>
      </w:r>
      <w:bookmarkEnd w:id="2"/>
    </w:p>
    <w:sdt>
      <w:sdtPr>
        <w:rPr>
          <w:rFonts w:ascii="Arial" w:eastAsiaTheme="minorHAnsi" w:hAnsi="Arial" w:cstheme="minorBidi"/>
          <w:color w:val="auto"/>
          <w:position w:val="6"/>
          <w:sz w:val="24"/>
          <w:szCs w:val="22"/>
          <w:lang w:val="nl-BE"/>
        </w:rPr>
        <w:id w:val="-6747229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F4D371" w14:textId="4028E2E9" w:rsidR="006D5791" w:rsidRDefault="006D5791">
          <w:pPr>
            <w:pStyle w:val="TOCHeading"/>
          </w:pPr>
        </w:p>
        <w:p w14:paraId="557F7C51" w14:textId="74FF34D5" w:rsidR="0023347B" w:rsidRDefault="006D5791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26068" w:history="1">
            <w:r w:rsidR="0023347B" w:rsidRPr="001142DC">
              <w:rPr>
                <w:rStyle w:val="Hyperlink"/>
                <w:noProof/>
              </w:rPr>
              <w:t>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Inhoudstafel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_Toc128926068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6D112DC" w14:textId="328A842F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69" w:history="1">
            <w:r w:rsidR="0023347B" w:rsidRPr="001142DC">
              <w:rPr>
                <w:rStyle w:val="Hyperlink"/>
                <w:noProof/>
              </w:rPr>
              <w:t>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Opdrachtgever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_Toc128926069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DCD36D2" w14:textId="54323246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0" w:history="1">
            <w:r w:rsidR="0023347B" w:rsidRPr="001142DC">
              <w:rPr>
                <w:rStyle w:val="Hyperlink"/>
                <w:noProof/>
              </w:rPr>
              <w:t>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Samenvatting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4BCF944" w14:textId="61D7A559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1" w:history="1">
            <w:r w:rsidR="0023347B" w:rsidRPr="001142DC">
              <w:rPr>
                <w:rStyle w:val="Hyperlink"/>
                <w:noProof/>
              </w:rPr>
              <w:t>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Situatie As-Is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0B3A3F6" w14:textId="7CAC9A8D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2" w:history="1">
            <w:r w:rsidR="0023347B" w:rsidRPr="001142DC">
              <w:rPr>
                <w:rStyle w:val="Hyperlink"/>
                <w:noProof/>
              </w:rPr>
              <w:t>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Situatie To-Be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6A5CA64" w14:textId="40AE16C1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3" w:history="1">
            <w:r w:rsidR="0023347B" w:rsidRPr="001142DC">
              <w:rPr>
                <w:rStyle w:val="Hyperlink"/>
                <w:noProof/>
              </w:rPr>
              <w:t>6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Projectdefinitie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15236BF" w14:textId="63C5ED9D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4" w:history="1">
            <w:r w:rsidR="0023347B" w:rsidRPr="001142DC">
              <w:rPr>
                <w:rStyle w:val="Hyperlink"/>
                <w:noProof/>
              </w:rPr>
              <w:t>6.1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Doelstelling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A0AFDC0" w14:textId="2BF05F67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5" w:history="1">
            <w:r w:rsidR="0023347B" w:rsidRPr="001142DC">
              <w:rPr>
                <w:rStyle w:val="Hyperlink"/>
                <w:noProof/>
              </w:rPr>
              <w:t>6.2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Scope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2B589B6" w14:textId="7DB4D5C9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6" w:history="1">
            <w:r w:rsidR="0023347B" w:rsidRPr="001142DC">
              <w:rPr>
                <w:rStyle w:val="Hyperlink"/>
                <w:noProof/>
              </w:rPr>
              <w:t>6.3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Niet in Scope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970F897" w14:textId="7C48C279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7" w:history="1">
            <w:r w:rsidR="0023347B" w:rsidRPr="001142DC">
              <w:rPr>
                <w:rStyle w:val="Hyperlink"/>
                <w:noProof/>
              </w:rPr>
              <w:t>7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Planning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DFD7ACB" w14:textId="1D5B92FE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8" w:history="1">
            <w:r w:rsidR="0023347B" w:rsidRPr="001142DC">
              <w:rPr>
                <w:rStyle w:val="Hyperlink"/>
                <w:noProof/>
              </w:rPr>
              <w:t>8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Smart Object (Hardware Analyse)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05C9198" w14:textId="1EDC86A7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9" w:history="1">
            <w:r w:rsidR="0023347B" w:rsidRPr="001142DC">
              <w:rPr>
                <w:rStyle w:val="Hyperlink"/>
                <w:noProof/>
              </w:rPr>
              <w:t>8.1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Blokdiagram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A4A3183" w14:textId="172271D9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0" w:history="1">
            <w:r w:rsidR="0023347B" w:rsidRPr="001142DC">
              <w:rPr>
                <w:rStyle w:val="Hyperlink"/>
                <w:noProof/>
              </w:rPr>
              <w:t>8.2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Specificaties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6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B5A3865" w14:textId="1733DA8A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1" w:history="1">
            <w:r w:rsidR="0023347B" w:rsidRPr="001142DC">
              <w:rPr>
                <w:rStyle w:val="Hyperlink"/>
                <w:noProof/>
              </w:rPr>
              <w:t>8.3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Onderliggende argumentatie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7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F32514F" w14:textId="10107C52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2" w:history="1">
            <w:r w:rsidR="0023347B" w:rsidRPr="001142DC">
              <w:rPr>
                <w:rStyle w:val="Hyperlink"/>
                <w:noProof/>
              </w:rPr>
              <w:t>8.4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Bill of Materials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8661CA5" w14:textId="77D9C8FB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3" w:history="1">
            <w:r w:rsidR="0023347B" w:rsidRPr="001142DC">
              <w:rPr>
                <w:rStyle w:val="Hyperlink"/>
                <w:noProof/>
              </w:rPr>
              <w:t>8.5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Elektrisch schema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10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0658A5B" w14:textId="18FA2995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4" w:history="1">
            <w:r w:rsidR="0023347B" w:rsidRPr="001142DC">
              <w:rPr>
                <w:rStyle w:val="Hyperlink"/>
                <w:noProof/>
              </w:rPr>
              <w:t>9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Smart Object (Software Analyse)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279A989" w14:textId="0DF2C3D8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5" w:history="1">
            <w:r w:rsidR="0023347B" w:rsidRPr="001142DC">
              <w:rPr>
                <w:rStyle w:val="Hyperlink"/>
                <w:noProof/>
              </w:rPr>
              <w:t>9.1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 in / Out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069DCDC" w14:textId="58D2F91D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6" w:history="1">
            <w:r w:rsidR="0023347B" w:rsidRPr="001142DC">
              <w:rPr>
                <w:rStyle w:val="Hyperlink"/>
                <w:noProof/>
              </w:rPr>
              <w:t>9.2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Statediagram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84AD9F0" w14:textId="48403182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7" w:history="1">
            <w:r w:rsidR="0023347B" w:rsidRPr="001142DC">
              <w:rPr>
                <w:rStyle w:val="Hyperlink"/>
                <w:noProof/>
              </w:rPr>
              <w:t>9.3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Flowchart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A9782F5" w14:textId="6E8A08A8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8" w:history="1">
            <w:r w:rsidR="0023347B" w:rsidRPr="001142DC">
              <w:rPr>
                <w:rStyle w:val="Hyperlink"/>
                <w:noProof/>
              </w:rPr>
              <w:t>9.4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 flow 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187E8BE" w14:textId="4CA573A6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9" w:history="1">
            <w:r w:rsidR="0023347B" w:rsidRPr="001142DC">
              <w:rPr>
                <w:rStyle w:val="Hyperlink"/>
                <w:noProof/>
              </w:rPr>
              <w:t>9.5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Usecasediagram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5F87E8A" w14:textId="30BE6ACC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0" w:history="1">
            <w:r w:rsidR="0023347B" w:rsidRPr="001142DC">
              <w:rPr>
                <w:rStyle w:val="Hyperlink"/>
                <w:noProof/>
              </w:rPr>
              <w:t>10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Beschrijving van de mogelijke interfaces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16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91B52D8" w14:textId="5AB9562B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1" w:history="1">
            <w:r w:rsidR="0023347B" w:rsidRPr="001142DC">
              <w:rPr>
                <w:rStyle w:val="Hyperlink"/>
                <w:noProof/>
              </w:rPr>
              <w:t>11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Beschrijving van eventuele impact op de huidige infrastructuur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18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845FE2F" w14:textId="09A3F5C4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2" w:history="1">
            <w:r w:rsidR="0023347B" w:rsidRPr="001142DC">
              <w:rPr>
                <w:rStyle w:val="Hyperlink"/>
                <w:rFonts w:cs="Times New Roman"/>
                <w:noProof/>
              </w:rPr>
              <w:t>12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rFonts w:cs="Times New Roman"/>
                <w:noProof/>
              </w:rPr>
              <w:t>Bronvermelding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035497B" w14:textId="200B53A5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3" w:history="1">
            <w:r w:rsidR="0023347B" w:rsidRPr="001142DC">
              <w:rPr>
                <w:rStyle w:val="Hyperlink"/>
                <w:noProof/>
              </w:rPr>
              <w:t>12.1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Datasheets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750EFE9" w14:textId="7A928192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4" w:history="1">
            <w:r w:rsidR="0023347B" w:rsidRPr="001142DC">
              <w:rPr>
                <w:rStyle w:val="Hyperlink"/>
                <w:noProof/>
              </w:rPr>
              <w:t>12.2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Libraries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710C3FD" w14:textId="4904A6ED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5" w:history="1">
            <w:r w:rsidR="0023347B" w:rsidRPr="001142DC">
              <w:rPr>
                <w:rStyle w:val="Hyperlink"/>
                <w:noProof/>
              </w:rPr>
              <w:t>12.3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Voorbeeldschema’s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93BB4F9" w14:textId="46FB8567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6" w:history="1">
            <w:r w:rsidR="0023347B" w:rsidRPr="001142DC">
              <w:rPr>
                <w:rStyle w:val="Hyperlink"/>
                <w:noProof/>
              </w:rPr>
              <w:t>12.4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Research info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29A9C3B" w14:textId="4E920B24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7" w:history="1">
            <w:r w:rsidR="0023347B" w:rsidRPr="001142DC">
              <w:rPr>
                <w:rStyle w:val="Hyperlink"/>
                <w:noProof/>
              </w:rPr>
              <w:t>12.5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GitHub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D0D5BDE" w14:textId="29549BBD" w:rsidR="00F65674" w:rsidRPr="0023347B" w:rsidRDefault="006D5791" w:rsidP="0023347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C7950F" w14:textId="77777777" w:rsidR="007C4CAD" w:rsidRPr="006D5791" w:rsidRDefault="007C4CAD" w:rsidP="078182FA">
      <w:pPr>
        <w:pStyle w:val="Heading1"/>
        <w:rPr>
          <w:lang w:val="nl-BE"/>
        </w:rPr>
      </w:pPr>
      <w:bookmarkStart w:id="3" w:name="_Toc378765629"/>
      <w:bookmarkStart w:id="4" w:name="_Toc15980064"/>
      <w:bookmarkStart w:id="5" w:name="_Toc128926069"/>
      <w:bookmarkStart w:id="6" w:name="_Toc476986029"/>
      <w:bookmarkStart w:id="7" w:name="_Toc477060715"/>
      <w:bookmarkStart w:id="8" w:name="_Toc477244794"/>
      <w:bookmarkStart w:id="9" w:name="_Toc477766233"/>
      <w:bookmarkStart w:id="10" w:name="_Toc519317875"/>
      <w:r w:rsidRPr="006D5791">
        <w:rPr>
          <w:lang w:val="nl-BE"/>
        </w:rPr>
        <w:lastRenderedPageBreak/>
        <w:t>Opdrachtgever</w:t>
      </w:r>
      <w:bookmarkEnd w:id="3"/>
      <w:bookmarkEnd w:id="4"/>
      <w:bookmarkEnd w:id="5"/>
    </w:p>
    <w:p w14:paraId="60BFDEE2" w14:textId="23F81CD1" w:rsidR="55EED791" w:rsidRPr="006D5791" w:rsidRDefault="55EED791" w:rsidP="4710B7A5">
      <w:r w:rsidRPr="006D5791">
        <w:t>De opdrachtgever van mijn project is Olivier Raemakers. Zijn positie bij de NMBS heet “continuous i</w:t>
      </w:r>
      <w:r w:rsidR="45FCAC82" w:rsidRPr="006D5791">
        <w:t>mp</w:t>
      </w:r>
      <w:r w:rsidRPr="006D5791">
        <w:t>rovement”</w:t>
      </w:r>
      <w:r w:rsidR="3DE11467" w:rsidRPr="006D5791">
        <w:t>.</w:t>
      </w:r>
      <w:r w:rsidR="580221DE" w:rsidRPr="006D5791">
        <w:t xml:space="preserve"> Zijn job is het analyseren, onderhouden en verbeteren de prestaties van het bedrijf.</w:t>
      </w:r>
    </w:p>
    <w:p w14:paraId="469F2B48" w14:textId="04C912BF" w:rsidR="1AAC6EDB" w:rsidRPr="006D5791" w:rsidRDefault="1AAC6EDB" w:rsidP="4710B7A5">
      <w:r w:rsidRPr="006D5791">
        <w:t>Hij is degene die een inefficiëntie heeft ont</w:t>
      </w:r>
      <w:r w:rsidR="5F33B84E" w:rsidRPr="006D5791">
        <w:t>dekt bij het proces van de vervangen van de ramen in een MR-08 Desiro trein. Verdere uitleg over het proble</w:t>
      </w:r>
      <w:r w:rsidR="5240AFA0" w:rsidRPr="006D5791">
        <w:t>em en oplossing wordt vermeld in het volgende hoofdstuk.</w:t>
      </w:r>
    </w:p>
    <w:p w14:paraId="5C25B652" w14:textId="58F3BA77" w:rsidR="5240AFA0" w:rsidRPr="006D5791" w:rsidRDefault="5240AFA0" w:rsidP="4710B7A5">
      <w:r w:rsidRPr="006D5791">
        <w:t>De mentor voor dit project zal Hansjörg Van Rompay zijn.</w:t>
      </w:r>
    </w:p>
    <w:p w14:paraId="562ED3BE" w14:textId="77777777" w:rsidR="00DD40A9" w:rsidRPr="006D5791" w:rsidRDefault="00DD40A9" w:rsidP="078182FA">
      <w:pPr>
        <w:ind w:left="851"/>
        <w:rPr>
          <w:i/>
          <w:iCs/>
        </w:rPr>
      </w:pPr>
    </w:p>
    <w:p w14:paraId="1057EB0A" w14:textId="77777777" w:rsidR="007C4CAD" w:rsidRPr="006D5791" w:rsidRDefault="007C4CAD" w:rsidP="078182FA">
      <w:pPr>
        <w:pStyle w:val="Heading1"/>
        <w:rPr>
          <w:lang w:val="nl-BE"/>
        </w:rPr>
      </w:pPr>
      <w:bookmarkStart w:id="11" w:name="_Toc378765630"/>
      <w:bookmarkStart w:id="12" w:name="_Toc15980065"/>
      <w:bookmarkStart w:id="13" w:name="_Toc128926070"/>
      <w:r w:rsidRPr="006D5791">
        <w:rPr>
          <w:lang w:val="nl-BE"/>
        </w:rPr>
        <w:t>Samenvatting</w:t>
      </w:r>
      <w:bookmarkEnd w:id="11"/>
      <w:bookmarkEnd w:id="12"/>
      <w:bookmarkEnd w:id="13"/>
    </w:p>
    <w:p w14:paraId="17E095DC" w14:textId="1664569B" w:rsidR="007C4CAD" w:rsidRPr="006D5791" w:rsidRDefault="2C8E1658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Mijn project is het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 xml:space="preserve"> verbeteren van </w:t>
      </w:r>
      <w:r w:rsidR="7A102688" w:rsidRPr="006D5791">
        <w:rPr>
          <w:rFonts w:ascii="Arial" w:hAnsi="Arial" w:cs="Arial"/>
          <w:color w:val="000000" w:themeColor="text1"/>
          <w:sz w:val="24"/>
          <w:lang w:val="nl-BE"/>
        </w:rPr>
        <w:t>het herstelsysteem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>om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ramen te vervangen 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>van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MR-08 Desiro treinen. Het bestaat uit 3 onderdelen: hardware, firmware en software.</w:t>
      </w:r>
    </w:p>
    <w:p w14:paraId="1DE1C761" w14:textId="5F7F2628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Het hardware gedeel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te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bestaat uit 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 xml:space="preserve">het ontwerpen van een </w:t>
      </w:r>
      <w:r w:rsidR="55675664" w:rsidRPr="006D5791">
        <w:rPr>
          <w:rFonts w:ascii="Arial" w:hAnsi="Arial" w:cs="Arial"/>
          <w:color w:val="000000" w:themeColor="text1"/>
          <w:sz w:val="24"/>
          <w:lang w:val="nl-BE"/>
        </w:rPr>
        <w:t xml:space="preserve">datalogger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die kan verbonden worden met de tablet van de technieker via USB-C</w:t>
      </w:r>
      <w:r w:rsidR="1D40AA63" w:rsidRPr="006D5791">
        <w:rPr>
          <w:rFonts w:ascii="Arial" w:hAnsi="Arial" w:cs="Arial"/>
          <w:color w:val="000000" w:themeColor="text1"/>
          <w:sz w:val="24"/>
          <w:lang w:val="nl-BE"/>
        </w:rPr>
        <w:t>. Hiervoor zal een PCB moeten ontworpen worden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Deze PCB 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beschikt ook over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een sensor die temperatuur en luchtvochtigheid kan meten (mogelijk meer parameters) en een display. Het firmware gedee</w:t>
      </w:r>
      <w:r w:rsidR="015571FD" w:rsidRPr="006D5791">
        <w:rPr>
          <w:rFonts w:ascii="Arial" w:hAnsi="Arial" w:cs="Arial"/>
          <w:color w:val="000000" w:themeColor="text1"/>
          <w:sz w:val="24"/>
          <w:lang w:val="nl-BE"/>
        </w:rPr>
        <w:t>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 is de nodige firmware schrijven om deze hardware te laten communiceren met de tablet.</w:t>
      </w:r>
    </w:p>
    <w:p w14:paraId="79AA9F63" w14:textId="4EE155EF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Het software gedeel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 bestaat uit de vooraf</w:t>
      </w:r>
      <w:r w:rsidR="62C0D788"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gemelde hardware en firmware te integreren in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hersteldatabase van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="4C5251E5" w:rsidRPr="006D5791">
        <w:rPr>
          <w:rFonts w:ascii="Arial" w:hAnsi="Arial" w:cs="Arial"/>
          <w:color w:val="000000" w:themeColor="text1"/>
          <w:sz w:val="24"/>
          <w:lang w:val="nl-BE"/>
        </w:rPr>
        <w:t xml:space="preserve">de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NMBS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,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genaamd BeeTree.</w:t>
      </w:r>
    </w:p>
    <w:p w14:paraId="406CC741" w14:textId="77777777" w:rsidR="002E03E7" w:rsidRPr="006D5791" w:rsidRDefault="002E03E7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</w:p>
    <w:p w14:paraId="21B1A04A" w14:textId="77777777" w:rsidR="007C4CAD" w:rsidRPr="006D5791" w:rsidRDefault="007C4CAD" w:rsidP="078182FA">
      <w:pPr>
        <w:pStyle w:val="Heading1"/>
        <w:rPr>
          <w:lang w:val="nl-BE"/>
        </w:rPr>
      </w:pPr>
      <w:bookmarkStart w:id="14" w:name="_Toc378765631"/>
      <w:bookmarkStart w:id="15" w:name="_Toc15980066"/>
      <w:bookmarkStart w:id="16" w:name="_Toc128926071"/>
      <w:bookmarkEnd w:id="6"/>
      <w:bookmarkEnd w:id="7"/>
      <w:bookmarkEnd w:id="8"/>
      <w:bookmarkEnd w:id="9"/>
      <w:bookmarkEnd w:id="10"/>
      <w:r w:rsidRPr="006D5791">
        <w:rPr>
          <w:lang w:val="nl-BE"/>
        </w:rPr>
        <w:t>Situatie As-Is</w:t>
      </w:r>
      <w:bookmarkEnd w:id="14"/>
      <w:bookmarkEnd w:id="15"/>
      <w:bookmarkEnd w:id="16"/>
    </w:p>
    <w:p w14:paraId="365EEC28" w14:textId="3D3722ED" w:rsidR="007C4CAD" w:rsidRPr="006D5791" w:rsidRDefault="00FB7914" w:rsidP="078182FA">
      <w:r w:rsidRPr="006D5791">
        <w:t>Momenteel</w:t>
      </w:r>
      <w:r w:rsidR="007C4CAD" w:rsidRPr="006D5791">
        <w:t xml:space="preserve"> wordt er een Excel bestand gebruikt </w:t>
      </w:r>
      <w:r w:rsidRPr="006D5791">
        <w:t xml:space="preserve">om </w:t>
      </w:r>
      <w:r w:rsidR="007C4CAD" w:rsidRPr="006D5791">
        <w:t xml:space="preserve">alle parameters </w:t>
      </w:r>
      <w:r w:rsidR="211D894C" w:rsidRPr="006D5791">
        <w:t>zoals datum</w:t>
      </w:r>
      <w:r w:rsidR="007C4CAD" w:rsidRPr="006D5791">
        <w:t xml:space="preserve">, tijdstip, technieker, temperatuur, vochtigheid, gebruikt product, … op te slagen tijdens </w:t>
      </w:r>
      <w:r w:rsidR="0DEA954F" w:rsidRPr="006D5791">
        <w:t>het vervangen</w:t>
      </w:r>
      <w:r w:rsidR="007C4CAD" w:rsidRPr="006D5791">
        <w:t xml:space="preserve"> van de ramen. Dit zou makkelijker kunnen door het toe te voegen als herstelling in </w:t>
      </w:r>
      <w:r w:rsidR="3023528B" w:rsidRPr="006D5791">
        <w:t>ons eigen systeem</w:t>
      </w:r>
      <w:r w:rsidR="007C4CAD" w:rsidRPr="006D5791">
        <w:t>, BeeTree.</w:t>
      </w:r>
    </w:p>
    <w:p w14:paraId="025CFABD" w14:textId="77777777" w:rsidR="00B417A6" w:rsidRPr="006D5791" w:rsidRDefault="00B417A6" w:rsidP="078182FA"/>
    <w:p w14:paraId="729699FD" w14:textId="77777777" w:rsidR="007C4CAD" w:rsidRPr="006D5791" w:rsidRDefault="007C4CAD" w:rsidP="078182FA">
      <w:pPr>
        <w:pStyle w:val="Heading1"/>
        <w:rPr>
          <w:lang w:val="nl-BE"/>
        </w:rPr>
      </w:pPr>
      <w:bookmarkStart w:id="17" w:name="_Toc378765632"/>
      <w:bookmarkStart w:id="18" w:name="_Toc15980067"/>
      <w:bookmarkStart w:id="19" w:name="_Toc128926072"/>
      <w:r w:rsidRPr="006D5791">
        <w:rPr>
          <w:lang w:val="nl-BE"/>
        </w:rPr>
        <w:lastRenderedPageBreak/>
        <w:t>Situatie To-Be</w:t>
      </w:r>
      <w:bookmarkEnd w:id="17"/>
      <w:bookmarkEnd w:id="18"/>
      <w:bookmarkEnd w:id="19"/>
    </w:p>
    <w:p w14:paraId="169E687D" w14:textId="0EA7188C" w:rsidR="007C4CAD" w:rsidRPr="006D5791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Via BeeTree zal de teamlead een herstelling kunnen toevoegen. Er zal een knop zijn waar een schouwer op kan </w:t>
      </w:r>
      <w:r w:rsidR="591A253F" w:rsidRPr="006D5791">
        <w:rPr>
          <w:rFonts w:ascii="Arial" w:hAnsi="Arial" w:cs="Arial"/>
          <w:color w:val="000000" w:themeColor="text1"/>
          <w:sz w:val="24"/>
          <w:lang w:val="nl-BE"/>
        </w:rPr>
        <w:t>klikken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, via een pop-up window zal hij kunnen aanduiden welke ramen kapot zijn en in een tekstvak wat er met de ramen of kast aan de hand is. </w:t>
      </w:r>
    </w:p>
    <w:p w14:paraId="561B3456" w14:textId="700DCE45" w:rsidR="007C4CAD" w:rsidRPr="006D5791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Ten slotte zal een technieker de ramen vervangen en de nodige parameters invullen in de bijhorende </w:t>
      </w:r>
      <w:r w:rsidR="53B03B43" w:rsidRPr="006D5791">
        <w:rPr>
          <w:rFonts w:ascii="Arial" w:hAnsi="Arial" w:cs="Arial"/>
          <w:color w:val="000000" w:themeColor="text1"/>
          <w:sz w:val="24"/>
          <w:lang w:val="nl-BE"/>
        </w:rPr>
        <w:t>tekstvak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Bij de </w:t>
      </w:r>
      <w:r w:rsidR="34EDB474" w:rsidRPr="006D5791">
        <w:rPr>
          <w:rFonts w:ascii="Arial" w:hAnsi="Arial" w:cs="Arial"/>
          <w:color w:val="000000" w:themeColor="text1"/>
          <w:sz w:val="24"/>
          <w:lang w:val="nl-BE"/>
        </w:rPr>
        <w:t xml:space="preserve">tekstvak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voor temperatuur, luchtvochtigheid en dauwpunt zal er een knop staan om de parameters aan te vragen v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ia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mijn </w:t>
      </w:r>
      <w:r w:rsidR="5BDA84C1" w:rsidRPr="006D5791">
        <w:rPr>
          <w:rFonts w:ascii="Arial" w:hAnsi="Arial" w:cs="Arial"/>
          <w:color w:val="000000" w:themeColor="text1"/>
          <w:sz w:val="24"/>
          <w:lang w:val="nl-BE"/>
        </w:rPr>
        <w:t>datalogger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. Als deze dan aan de tablet is aangesloten zal die de nodige parameters doorsturen. De technieker zal ook via de camera van de tablet een barcode kunnen scannen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, zodat de geg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evens van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producten automatisch ingevuld 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worden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</w:t>
      </w:r>
    </w:p>
    <w:p w14:paraId="45BB2BD2" w14:textId="61876E0F" w:rsidR="007C4CAD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Als de herstelling klaar is kan deze ook in BeeTree worden gemarkeerd als “hersteld”.</w:t>
      </w:r>
    </w:p>
    <w:p w14:paraId="2396295E" w14:textId="77777777" w:rsidR="008E0DC8" w:rsidRPr="006D5791" w:rsidRDefault="008E0DC8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</w:p>
    <w:p w14:paraId="0415DE8D" w14:textId="2003BC5F" w:rsidR="00273F23" w:rsidRPr="007421DC" w:rsidRDefault="007C4CAD" w:rsidP="078182FA">
      <w:pPr>
        <w:pStyle w:val="Heading1"/>
        <w:rPr>
          <w:lang w:val="nl-BE"/>
        </w:rPr>
      </w:pPr>
      <w:bookmarkStart w:id="20" w:name="_Toc15980068"/>
      <w:bookmarkStart w:id="21" w:name="_Toc128926073"/>
      <w:r w:rsidRPr="006D5791">
        <w:rPr>
          <w:lang w:val="nl-BE"/>
        </w:rPr>
        <w:t>Projectdefinitie</w:t>
      </w:r>
      <w:bookmarkEnd w:id="20"/>
      <w:bookmarkEnd w:id="21"/>
    </w:p>
    <w:p w14:paraId="1427B85A" w14:textId="77777777" w:rsidR="007C4CAD" w:rsidRPr="006D5791" w:rsidRDefault="007C4CAD" w:rsidP="078182FA">
      <w:pPr>
        <w:pStyle w:val="Heading2"/>
        <w:rPr>
          <w:lang w:val="nl-BE"/>
        </w:rPr>
      </w:pPr>
      <w:bookmarkStart w:id="22" w:name="_Toc29979092"/>
      <w:bookmarkStart w:id="23" w:name="_Toc378765633"/>
      <w:bookmarkStart w:id="24" w:name="_Toc15980069"/>
      <w:bookmarkStart w:id="25" w:name="_Toc128926074"/>
      <w:r w:rsidRPr="006D5791">
        <w:rPr>
          <w:lang w:val="nl-BE"/>
        </w:rPr>
        <w:t>Doelstelling</w:t>
      </w:r>
      <w:bookmarkEnd w:id="22"/>
      <w:bookmarkEnd w:id="23"/>
      <w:bookmarkEnd w:id="24"/>
      <w:bookmarkEnd w:id="25"/>
    </w:p>
    <w:p w14:paraId="52D8003A" w14:textId="0C73F3BF" w:rsidR="007C4CAD" w:rsidRPr="006D5791" w:rsidRDefault="007C4CAD" w:rsidP="078182FA">
      <w:pPr>
        <w:rPr>
          <w:lang w:eastAsia="nl-BE"/>
        </w:rPr>
      </w:pPr>
      <w:r w:rsidRPr="006D5791">
        <w:rPr>
          <w:lang w:eastAsia="nl-BE"/>
        </w:rPr>
        <w:t xml:space="preserve">Een werkend eindproduct dat communicatie maakt met BeeTree </w:t>
      </w:r>
      <w:r w:rsidR="002D0F6D" w:rsidRPr="006D5791">
        <w:rPr>
          <w:lang w:eastAsia="nl-BE"/>
        </w:rPr>
        <w:t xml:space="preserve">en </w:t>
      </w:r>
      <w:r w:rsidRPr="006D5791">
        <w:rPr>
          <w:lang w:eastAsia="nl-BE"/>
        </w:rPr>
        <w:t>dat kan worden uitgerold naar de klant of mogelijk andere klanten.</w:t>
      </w:r>
      <w:bookmarkStart w:id="26" w:name="_Toc378765634"/>
      <w:bookmarkStart w:id="27" w:name="_Toc15980070"/>
    </w:p>
    <w:p w14:paraId="73C9E404" w14:textId="77777777" w:rsidR="00273F23" w:rsidRPr="006D5791" w:rsidRDefault="00273F23" w:rsidP="078182FA">
      <w:pPr>
        <w:rPr>
          <w:lang w:eastAsia="nl-BE"/>
        </w:rPr>
      </w:pPr>
    </w:p>
    <w:p w14:paraId="438D9F5D" w14:textId="77777777" w:rsidR="007C4CAD" w:rsidRPr="006D5791" w:rsidRDefault="007C4CAD" w:rsidP="078182FA">
      <w:pPr>
        <w:pStyle w:val="Heading2"/>
        <w:rPr>
          <w:lang w:val="nl-BE"/>
        </w:rPr>
      </w:pPr>
      <w:bookmarkStart w:id="28" w:name="_Toc128926075"/>
      <w:r w:rsidRPr="006D5791">
        <w:rPr>
          <w:lang w:val="nl-BE"/>
        </w:rPr>
        <w:t>Scope</w:t>
      </w:r>
      <w:bookmarkEnd w:id="26"/>
      <w:bookmarkEnd w:id="27"/>
      <w:bookmarkEnd w:id="28"/>
    </w:p>
    <w:p w14:paraId="2B279B03" w14:textId="1681762C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Accuraat</w:t>
      </w:r>
      <w:r w:rsidR="002D0F6D" w:rsidRPr="006D5791">
        <w:rPr>
          <w:color w:val="000000" w:themeColor="text1"/>
          <w:lang w:eastAsia="nl-BE"/>
        </w:rPr>
        <w:t xml:space="preserve"> de</w:t>
      </w:r>
      <w:r w:rsidRPr="006D5791">
        <w:rPr>
          <w:color w:val="000000" w:themeColor="text1"/>
          <w:lang w:eastAsia="nl-BE"/>
        </w:rPr>
        <w:t xml:space="preserve"> temperatuur en luchtvochtigheid (mogelijk meer) meten en hiermee het dauwpunt berekenen.</w:t>
      </w:r>
    </w:p>
    <w:p w14:paraId="29728EF8" w14:textId="60268692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Deze data duursturen naar tablet met BeeTree.</w:t>
      </w:r>
    </w:p>
    <w:p w14:paraId="2AE38182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Een werkende PCB ontwerpen die dit mogelijk maakt.</w:t>
      </w:r>
    </w:p>
    <w:p w14:paraId="74EC21A7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Een case ontwerpen en 3D printen om de PCB te beschermen.</w:t>
      </w:r>
    </w:p>
    <w:p w14:paraId="21D4042C" w14:textId="3DEF53F3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Herstelsysteem in</w:t>
      </w:r>
      <w:r w:rsidR="002D0F6D" w:rsidRPr="006D5791">
        <w:rPr>
          <w:color w:val="000000" w:themeColor="text1"/>
          <w:lang w:eastAsia="nl-BE"/>
        </w:rPr>
        <w:t>t</w:t>
      </w:r>
      <w:r w:rsidRPr="006D5791">
        <w:rPr>
          <w:color w:val="000000" w:themeColor="text1"/>
          <w:lang w:eastAsia="nl-BE"/>
        </w:rPr>
        <w:t>egreren in BeeTree.</w:t>
      </w:r>
    </w:p>
    <w:p w14:paraId="5EA0703E" w14:textId="77777777" w:rsidR="00273F23" w:rsidRPr="006D5791" w:rsidRDefault="00273F23" w:rsidP="078182FA">
      <w:pPr>
        <w:spacing w:after="160" w:line="259" w:lineRule="auto"/>
        <w:rPr>
          <w:color w:val="404040" w:themeColor="text1" w:themeTint="BF"/>
          <w:lang w:eastAsia="nl-BE"/>
        </w:rPr>
      </w:pPr>
    </w:p>
    <w:p w14:paraId="5DB0D33D" w14:textId="77777777" w:rsidR="007C4CAD" w:rsidRPr="006D5791" w:rsidRDefault="007C4CAD" w:rsidP="078182FA">
      <w:pPr>
        <w:pStyle w:val="Heading2"/>
        <w:rPr>
          <w:lang w:val="nl-BE"/>
        </w:rPr>
      </w:pPr>
      <w:bookmarkStart w:id="29" w:name="_Toc378765635"/>
      <w:bookmarkStart w:id="30" w:name="_Toc15980071"/>
      <w:bookmarkStart w:id="31" w:name="_Toc128926076"/>
      <w:r w:rsidRPr="006D5791">
        <w:rPr>
          <w:lang w:val="nl-BE"/>
        </w:rPr>
        <w:lastRenderedPageBreak/>
        <w:t>Niet in Scope</w:t>
      </w:r>
      <w:bookmarkEnd w:id="29"/>
      <w:bookmarkEnd w:id="30"/>
      <w:bookmarkEnd w:id="31"/>
    </w:p>
    <w:p w14:paraId="63A4C165" w14:textId="36886623" w:rsidR="007C4CAD" w:rsidRPr="006D5791" w:rsidRDefault="007C4CAD" w:rsidP="4710B7A5">
      <w:pPr>
        <w:pStyle w:val="BodyTextIndent"/>
        <w:numPr>
          <w:ilvl w:val="0"/>
          <w:numId w:val="16"/>
        </w:numPr>
        <w:tabs>
          <w:tab w:val="num" w:pos="567"/>
        </w:tabs>
        <w:spacing w:line="360" w:lineRule="auto"/>
        <w:ind w:left="711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Ervoor zorgen dat het herstelsysteem ook werkt voor andere herstellingen zoals bijvoorbeeld de stoelen. Het moet voor mijn project alleen met herstellingen van de ramen werken.</w:t>
      </w:r>
    </w:p>
    <w:p w14:paraId="70C0B3EF" w14:textId="7D3C5CCF" w:rsidR="46446E85" w:rsidRPr="006D5791" w:rsidRDefault="46446E85" w:rsidP="4710B7A5">
      <w:pPr>
        <w:pStyle w:val="BodyTextIndent"/>
        <w:numPr>
          <w:ilvl w:val="0"/>
          <w:numId w:val="16"/>
        </w:numPr>
        <w:tabs>
          <w:tab w:val="num" w:pos="567"/>
        </w:tabs>
        <w:spacing w:line="360" w:lineRule="auto"/>
        <w:ind w:left="711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Herstel instructies van het vervangen ven de ramen herschrijven.</w:t>
      </w:r>
    </w:p>
    <w:p w14:paraId="7D29DE6F" w14:textId="77777777" w:rsidR="007C4CAD" w:rsidRPr="006D5791" w:rsidRDefault="007C4CAD" w:rsidP="078182FA">
      <w:pPr>
        <w:pStyle w:val="BodyTextIndent"/>
        <w:ind w:left="0"/>
        <w:rPr>
          <w:lang w:val="nl-BE"/>
        </w:rPr>
      </w:pPr>
    </w:p>
    <w:p w14:paraId="4A473173" w14:textId="77777777" w:rsidR="007C4CAD" w:rsidRPr="006D5791" w:rsidRDefault="007C4CAD" w:rsidP="078182FA">
      <w:pPr>
        <w:pStyle w:val="Heading1"/>
        <w:rPr>
          <w:lang w:val="nl-BE"/>
        </w:rPr>
      </w:pPr>
      <w:bookmarkStart w:id="32" w:name="_Toc378765636"/>
      <w:bookmarkStart w:id="33" w:name="_Toc15980072"/>
      <w:bookmarkStart w:id="34" w:name="_Toc128926077"/>
      <w:r w:rsidRPr="006D5791">
        <w:rPr>
          <w:lang w:val="nl-BE"/>
        </w:rPr>
        <w:t>Planning</w:t>
      </w:r>
      <w:bookmarkEnd w:id="32"/>
      <w:bookmarkEnd w:id="33"/>
      <w:bookmarkEnd w:id="34"/>
    </w:p>
    <w:p w14:paraId="2840DCA0" w14:textId="703478A7" w:rsidR="007C4CAD" w:rsidRPr="006D5791" w:rsidRDefault="007C4CAD" w:rsidP="078182FA">
      <w:r w:rsidRPr="006D5791">
        <w:t xml:space="preserve">Ik zal werken volgens de </w:t>
      </w:r>
      <w:r w:rsidR="4FE12EF4" w:rsidRPr="006D5791">
        <w:t>w</w:t>
      </w:r>
      <w:r w:rsidRPr="006D5791">
        <w:t>atervalmethode. Dit beteken</w:t>
      </w:r>
      <w:r w:rsidR="00100055" w:rsidRPr="006D5791">
        <w:t>t</w:t>
      </w:r>
      <w:r w:rsidRPr="006D5791">
        <w:t xml:space="preserve"> dat het </w:t>
      </w:r>
      <w:r w:rsidR="595BD819" w:rsidRPr="006D5791">
        <w:t>proces</w:t>
      </w:r>
      <w:r w:rsidRPr="006D5791">
        <w:t xml:space="preserve"> zal vloeien als een waterval door alle fases van het project. De huidige fase moet compleet af</w:t>
      </w:r>
      <w:r w:rsidR="00100055" w:rsidRPr="006D5791">
        <w:t>g</w:t>
      </w:r>
      <w:r w:rsidRPr="006D5791">
        <w:t>erond zijn vooraleer er kan begonnen worden aan de volgende fase.</w:t>
      </w:r>
    </w:p>
    <w:p w14:paraId="5B5CA36A" w14:textId="77777777" w:rsidR="007C4CAD" w:rsidRPr="006D5791" w:rsidRDefault="007C4CAD" w:rsidP="078182FA">
      <w:r w:rsidRPr="006D5791">
        <w:t>Een representatie van mijn waterval zou zijn:</w:t>
      </w:r>
    </w:p>
    <w:p w14:paraId="0BF609AE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Analyse</w:t>
      </w:r>
    </w:p>
    <w:p w14:paraId="78DE0876" w14:textId="77777777" w:rsidR="007C4CAD" w:rsidRPr="006D5791" w:rsidRDefault="007C4CAD" w:rsidP="078182FA">
      <w:pPr>
        <w:pStyle w:val="ListParagraph"/>
        <w:numPr>
          <w:ilvl w:val="1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Componenten selectie</w:t>
      </w:r>
    </w:p>
    <w:p w14:paraId="78F7962B" w14:textId="77777777" w:rsidR="007C4CAD" w:rsidRPr="006D5791" w:rsidRDefault="007C4CAD" w:rsidP="00882290">
      <w:pPr>
        <w:pStyle w:val="ListParagraph"/>
        <w:numPr>
          <w:ilvl w:val="2"/>
          <w:numId w:val="21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Schema en PCB ontwerpen</w:t>
      </w:r>
    </w:p>
    <w:p w14:paraId="4D48E0D6" w14:textId="77777777" w:rsidR="007C4CAD" w:rsidRPr="006D5791" w:rsidRDefault="007C4CAD" w:rsidP="078182FA">
      <w:pPr>
        <w:pStyle w:val="ListParagraph"/>
        <w:numPr>
          <w:ilvl w:val="3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Firmware schrijven</w:t>
      </w:r>
    </w:p>
    <w:p w14:paraId="4394C648" w14:textId="75B56E45" w:rsidR="007C4CAD" w:rsidRPr="006D5791" w:rsidRDefault="007C4CAD" w:rsidP="00882290">
      <w:pPr>
        <w:pStyle w:val="ListParagraph"/>
        <w:numPr>
          <w:ilvl w:val="4"/>
          <w:numId w:val="20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 xml:space="preserve">Software </w:t>
      </w:r>
      <w:r w:rsidR="2FB9F29C" w:rsidRPr="006D5791">
        <w:rPr>
          <w:color w:val="000000" w:themeColor="text1"/>
          <w:lang w:eastAsia="nl-BE"/>
        </w:rPr>
        <w:t>schrijven</w:t>
      </w:r>
      <w:r w:rsidRPr="006D5791">
        <w:rPr>
          <w:color w:val="000000" w:themeColor="text1"/>
          <w:lang w:eastAsia="nl-BE"/>
        </w:rPr>
        <w:t>/integratie in BeeTree</w:t>
      </w:r>
    </w:p>
    <w:p w14:paraId="3D878435" w14:textId="6E72061A" w:rsidR="007C4CAD" w:rsidRPr="006D5791" w:rsidRDefault="007C4CAD" w:rsidP="078182FA">
      <w:pPr>
        <w:pStyle w:val="Heading1"/>
        <w:rPr>
          <w:lang w:val="nl-BE"/>
        </w:rPr>
      </w:pPr>
      <w:bookmarkStart w:id="35" w:name="_Toc128926078"/>
      <w:r w:rsidRPr="006D5791">
        <w:rPr>
          <w:lang w:val="nl-BE"/>
        </w:rPr>
        <w:lastRenderedPageBreak/>
        <w:t>Smart Object (Hardware Analyse)</w:t>
      </w:r>
      <w:bookmarkEnd w:id="35"/>
    </w:p>
    <w:p w14:paraId="12E7CD1C" w14:textId="138EFF26" w:rsidR="007C4CAD" w:rsidRPr="006D5791" w:rsidRDefault="007C4CAD" w:rsidP="078182FA">
      <w:pPr>
        <w:pStyle w:val="Heading2"/>
        <w:rPr>
          <w:lang w:val="nl-BE"/>
        </w:rPr>
      </w:pPr>
      <w:bookmarkStart w:id="36" w:name="_Toc128926079"/>
      <w:r w:rsidRPr="006D5791">
        <w:rPr>
          <w:lang w:val="nl-BE"/>
        </w:rPr>
        <w:t>Blokdiagram</w:t>
      </w:r>
      <w:bookmarkEnd w:id="36"/>
    </w:p>
    <w:p w14:paraId="61B45534" w14:textId="77777777" w:rsidR="007C4CAD" w:rsidRPr="006D5791" w:rsidRDefault="007C4CAD" w:rsidP="078182FA">
      <w:pPr>
        <w:shd w:val="clear" w:color="auto" w:fill="FFFFFF" w:themeFill="background1"/>
        <w:spacing w:before="288" w:after="288"/>
        <w:rPr>
          <w:rFonts w:ascii="Source Sans Pro" w:hAnsi="Source Sans Pro"/>
          <w:color w:val="34495E"/>
          <w:sz w:val="23"/>
          <w:szCs w:val="23"/>
          <w:lang w:eastAsia="nl-BE"/>
        </w:rPr>
      </w:pPr>
      <w:r w:rsidRPr="006D5791">
        <w:rPr>
          <w:noProof/>
        </w:rPr>
        <w:drawing>
          <wp:inline distT="0" distB="0" distL="0" distR="0" wp14:anchorId="18AE13AA" wp14:editId="7611F77C">
            <wp:extent cx="4238625" cy="759361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"/>
                    <a:stretch/>
                  </pic:blipFill>
                  <pic:spPr bwMode="auto">
                    <a:xfrm>
                      <a:off x="0" y="0"/>
                      <a:ext cx="4242224" cy="760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4B4B" w14:textId="77777777" w:rsidR="007C4CAD" w:rsidRPr="006D5791" w:rsidRDefault="007C4CAD" w:rsidP="078182FA">
      <w:pPr>
        <w:shd w:val="clear" w:color="auto" w:fill="FFFFFF" w:themeFill="background1"/>
        <w:spacing w:before="288" w:after="288"/>
        <w:rPr>
          <w:rFonts w:ascii="Source Sans Pro" w:hAnsi="Source Sans Pro"/>
          <w:color w:val="34495E"/>
          <w:sz w:val="23"/>
          <w:szCs w:val="23"/>
          <w:lang w:eastAsia="nl-BE"/>
        </w:rPr>
      </w:pPr>
    </w:p>
    <w:p w14:paraId="6B405DBA" w14:textId="0F6B692D" w:rsidR="007C4CAD" w:rsidRDefault="007C4CAD" w:rsidP="078182FA">
      <w:pPr>
        <w:pStyle w:val="Heading2"/>
        <w:rPr>
          <w:lang w:val="nl-BE"/>
        </w:rPr>
      </w:pPr>
      <w:bookmarkStart w:id="37" w:name="_Toc128926080"/>
      <w:r w:rsidRPr="006D5791">
        <w:rPr>
          <w:lang w:val="nl-BE"/>
        </w:rPr>
        <w:t>Specificaties</w:t>
      </w:r>
      <w:bookmarkEnd w:id="37"/>
    </w:p>
    <w:p w14:paraId="26AE8A03" w14:textId="77777777" w:rsidR="005B2D1D" w:rsidRPr="005B2D1D" w:rsidRDefault="005B2D1D" w:rsidP="005B2D1D">
      <w:pPr>
        <w:rPr>
          <w:lang w:eastAsia="nl-NL"/>
        </w:rPr>
      </w:pPr>
    </w:p>
    <w:tbl>
      <w:tblPr>
        <w:tblW w:w="8967" w:type="dxa"/>
        <w:shd w:val="clear" w:color="auto" w:fill="FFFFFF"/>
        <w:tblLook w:val="04A0" w:firstRow="1" w:lastRow="0" w:firstColumn="1" w:lastColumn="0" w:noHBand="0" w:noVBand="1"/>
      </w:tblPr>
      <w:tblGrid>
        <w:gridCol w:w="2171"/>
        <w:gridCol w:w="2113"/>
        <w:gridCol w:w="1225"/>
        <w:gridCol w:w="1556"/>
        <w:gridCol w:w="1902"/>
      </w:tblGrid>
      <w:tr w:rsidR="007C4CAD" w:rsidRPr="006D5791" w14:paraId="36C2C005" w14:textId="77777777" w:rsidTr="4710B7A5">
        <w:trPr>
          <w:trHeight w:val="258"/>
          <w:tblHeader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8E7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Blok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E92F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Specificatie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A0EB5" w14:textId="0B3EDE19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Min</w:t>
            </w:r>
            <w:r w:rsidR="25B4E08B"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.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53404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Nominaal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677E7" w14:textId="346CB29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Max</w:t>
            </w:r>
            <w:r w:rsidR="25B4E08B"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.</w:t>
            </w:r>
          </w:p>
        </w:tc>
      </w:tr>
      <w:tr w:rsidR="007C4CAD" w:rsidRPr="006D5791" w14:paraId="347D626C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D574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USB-C connector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957D7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4BBD48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93578" w14:textId="73FB709A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</w:t>
            </w:r>
            <w:r w:rsidR="0F1719F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750CE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3E307C47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3594E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E9A05" w14:textId="3F2F5B37" w:rsidR="007C4CAD" w:rsidRPr="006D5791" w:rsidRDefault="0A2D3784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 stroom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87707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F20CA7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DC1578" w14:textId="62CD9FD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</w:t>
            </w:r>
            <w:r w:rsidR="240CF52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 (5</w:t>
            </w:r>
            <w:r w:rsidR="6AAD118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V)</w:t>
            </w:r>
          </w:p>
        </w:tc>
      </w:tr>
      <w:tr w:rsidR="007C4CAD" w:rsidRPr="006D5791" w14:paraId="1AC65523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1C87E8" w14:textId="67BA77D4" w:rsidR="007C4CAD" w:rsidRPr="006D5791" w:rsidRDefault="2C65500C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USB-bridge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6C080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3B396" w14:textId="74530869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4.0</w:t>
            </w:r>
            <w:r w:rsidR="6959B74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ED471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D8078" w14:textId="2B11DCAB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5.25</w:t>
            </w:r>
            <w:r w:rsidR="240CF52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8F38F9E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BCD58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7EC7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175DF5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C59D7" w14:textId="730E8810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40A8D83B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F852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25B5487C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D97CA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F43B2" w14:textId="3720884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Voedingspannin</w:t>
            </w:r>
            <w:r w:rsidR="729B3B5F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4CC45" w14:textId="0EBAEC1F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3.0</w:t>
            </w:r>
            <w:r w:rsidR="4B231BF4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D4D48" w14:textId="020DA309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40A8D83B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A914E" w14:textId="1962CCDF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3.6</w:t>
            </w:r>
            <w:r w:rsidR="19C95E8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3E40E522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A8D4C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ATMega328p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B64B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2AA1A" w14:textId="7B82BA2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4.8</w:t>
            </w:r>
            <w:r w:rsidR="4B231BF4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46C15" w14:textId="49FD1FE8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5.0</w:t>
            </w:r>
            <w:r w:rsidR="7245667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323CB" w14:textId="6C9C9338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5.2</w:t>
            </w:r>
            <w:r w:rsidR="7245667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2F4B98D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A320A4" w14:textId="53CD8D81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  <w:r w:rsidR="27AC57FE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 Crystal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2824D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Frequentie 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1B4B11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B8CA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16 MHz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F02628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0D65E1F9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F3B27" w14:textId="77777777" w:rsidR="007C4CAD" w:rsidRPr="006D5791" w:rsidRDefault="007C4CAD" w:rsidP="078182FA">
            <w:pPr>
              <w:spacing w:line="276" w:lineRule="auto"/>
              <w:rPr>
                <w:rFonts w:asciiTheme="minorHAnsi" w:hAnsiTheme="minorHAnsi"/>
                <w:sz w:val="20"/>
                <w:szCs w:val="20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level shifter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0D1458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 A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25141" w14:textId="7F76811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0.9</w:t>
            </w:r>
            <w:r w:rsidR="68945F67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409EC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D7E5E" w14:textId="604C765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26F4DF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10717E6F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9AD0D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9C71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 B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72C58" w14:textId="33014875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1.8</w:t>
            </w:r>
            <w:r w:rsidR="68945F67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D234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DE550B" w14:textId="753733B0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</w:t>
            </w:r>
            <w:r w:rsidR="26F4DF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3D2B0060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0C307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CB574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B9E3C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652650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B81B0" w14:textId="1B93A89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64</w:t>
            </w:r>
            <w:r w:rsidR="598642C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3C520D6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A342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Temp/Humidity/... sensor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EE8F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D6704" w14:textId="3F0E271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1.71</w:t>
            </w:r>
            <w:r w:rsidR="6674EED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5B8E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35573" w14:textId="72D0A491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3.6</w:t>
            </w:r>
            <w:r w:rsidR="598642C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8EEACA1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D8B5C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193B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BBA54" w14:textId="22E9510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0.15</w:t>
            </w:r>
            <w:r w:rsidR="5D5BB5E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µA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37F7D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CC0D7" w14:textId="2925277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0.1</w:t>
            </w:r>
            <w:r w:rsidR="0FE303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62165BF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182F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OLED display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B105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E605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31D82" w14:textId="7A3001A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4B40BB5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FE2A2" w14:textId="35CC9B6F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</w:t>
            </w:r>
            <w:r w:rsidR="47AD04C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1A0EF30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D2B08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BF64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4C317" w14:textId="0C05BEF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10</w:t>
            </w:r>
            <w:r w:rsidR="5D5BB5E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CF809" w14:textId="1AFAD73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207676F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45154" w14:textId="254FC7DD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25</w:t>
            </w:r>
            <w:r w:rsidR="7A57411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49F43AE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4DEF4" w14:textId="1D97A85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</w:t>
            </w:r>
            <w:r w:rsidR="439057D5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PTC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9FA4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3436A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20DCD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3E9FB" w14:textId="626D1724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7A57411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70582772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842EA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E4669" w14:textId="78689FCB" w:rsidR="007C4CAD" w:rsidRPr="006D5791" w:rsidRDefault="1B25DEA6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Trip-stroom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DFF52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CC85D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6D362" w14:textId="0675C69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</w:t>
            </w:r>
            <w:r w:rsidR="15D6001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</w:t>
            </w:r>
          </w:p>
        </w:tc>
      </w:tr>
    </w:tbl>
    <w:p w14:paraId="00EE403F" w14:textId="77777777" w:rsidR="007C4CAD" w:rsidRPr="006D5791" w:rsidRDefault="007C4CAD" w:rsidP="078182FA"/>
    <w:p w14:paraId="4F235FDE" w14:textId="77777777" w:rsidR="007C4CAD" w:rsidRPr="006D5791" w:rsidRDefault="007C4CAD" w:rsidP="078182FA"/>
    <w:p w14:paraId="1B219D38" w14:textId="77777777" w:rsidR="007C4CAD" w:rsidRPr="006D5791" w:rsidRDefault="007C4CAD" w:rsidP="078182FA"/>
    <w:p w14:paraId="73993CEA" w14:textId="77777777" w:rsidR="007C4CAD" w:rsidRPr="006D5791" w:rsidRDefault="007C4CAD" w:rsidP="078182FA"/>
    <w:p w14:paraId="58C2D976" w14:textId="77777777" w:rsidR="007C4CAD" w:rsidRPr="006D5791" w:rsidRDefault="007C4CAD" w:rsidP="078182FA"/>
    <w:p w14:paraId="461D78D5" w14:textId="77777777" w:rsidR="007C4CAD" w:rsidRPr="006D5791" w:rsidRDefault="007C4CAD" w:rsidP="078182FA"/>
    <w:p w14:paraId="73B14B9B" w14:textId="77777777" w:rsidR="007C4CAD" w:rsidRPr="006D5791" w:rsidRDefault="007C4CAD" w:rsidP="078182FA"/>
    <w:p w14:paraId="73AE7D68" w14:textId="77777777" w:rsidR="007C4CAD" w:rsidRPr="006D5791" w:rsidRDefault="007C4CAD" w:rsidP="078182FA"/>
    <w:p w14:paraId="080DE19E" w14:textId="6327E4FD" w:rsidR="007C4CAD" w:rsidRPr="006D5791" w:rsidRDefault="007C4CAD" w:rsidP="078182FA">
      <w:pPr>
        <w:pStyle w:val="Heading2"/>
        <w:rPr>
          <w:lang w:val="nl-BE"/>
        </w:rPr>
      </w:pPr>
      <w:bookmarkStart w:id="38" w:name="_Toc128926081"/>
      <w:r w:rsidRPr="006D5791">
        <w:rPr>
          <w:lang w:val="nl-BE"/>
        </w:rPr>
        <w:t>Onderliggende argumentatie</w:t>
      </w:r>
      <w:bookmarkEnd w:id="38"/>
    </w:p>
    <w:p w14:paraId="5C8B7D68" w14:textId="77777777" w:rsidR="001E1B7C" w:rsidRPr="006D5791" w:rsidRDefault="001E1B7C" w:rsidP="078182FA">
      <w:pPr>
        <w:rPr>
          <w:lang w:eastAsia="nl-N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10"/>
        <w:gridCol w:w="3500"/>
        <w:gridCol w:w="4244"/>
      </w:tblGrid>
      <w:tr w:rsidR="007C4CAD" w:rsidRPr="006D5791" w14:paraId="2FDB65FD" w14:textId="77777777" w:rsidTr="4710B7A5">
        <w:trPr>
          <w:trHeight w:val="278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50DFE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Blok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68777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Argumentatie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7B0EE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Alternatieven</w:t>
            </w:r>
          </w:p>
        </w:tc>
      </w:tr>
      <w:tr w:rsidR="007C4CAD" w:rsidRPr="006D5791" w14:paraId="74688D28" w14:textId="77777777" w:rsidTr="4710B7A5">
        <w:trPr>
          <w:trHeight w:val="1744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47859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USB-C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9B536" w14:textId="20AF0FE7" w:rsidR="007C4CAD" w:rsidRPr="006D5791" w:rsidRDefault="62264A12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datalogger 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wordt aangesloten aan een tablet via USB. 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eze interface is geschikt voor data transfer en power delivery. 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tablets van 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NMBS gebruiken USB-C dus ik heb niet veel keuze.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9D260" w14:textId="77777777" w:rsidR="007C4CAD" w:rsidRPr="006D5791" w:rsidRDefault="007C4CAD" w:rsidP="078182FA">
            <w:pPr>
              <w:spacing w:line="256" w:lineRule="auto"/>
              <w:ind w:right="1518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Bluetooth, Wi-Fi, andere draadloze communicatie</w:t>
            </w:r>
          </w:p>
        </w:tc>
      </w:tr>
      <w:tr w:rsidR="007C4CAD" w:rsidRPr="006D5791" w14:paraId="4C4644D5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C2107" w14:textId="089D06D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</w:t>
            </w:r>
            <w:r w:rsidR="7ADE840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PTC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C0028" w14:textId="5B7278EB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Ik zou liever de </w:t>
            </w:r>
            <w:r w:rsidR="2E1F1D99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datalogger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voorzien van beveiliging in geval van kortsluiting om beschadiging van de tablet te vermijden. Hiervoor is de MF-MSMF050-2 perfect, deze wordt ook gebruikt bij Arduino’s.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EC69C" w14:textId="6F5CF5E9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Smeltzekering</w:t>
            </w:r>
            <w:r w:rsidR="04050A4E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overstroombescherming IC</w:t>
            </w:r>
          </w:p>
        </w:tc>
      </w:tr>
      <w:tr w:rsidR="007C4CAD" w:rsidRPr="006D5791" w14:paraId="06926856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B8A74" w14:textId="7C2CFBA8" w:rsidR="007C4CAD" w:rsidRPr="006D5791" w:rsidRDefault="07455AF3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USB-bridge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B4D46" w14:textId="4F072EE8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Voor communicatie tussen de tablet en de MCU is er een </w:t>
            </w:r>
            <w:r w:rsidR="6A2CF7F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USB-bridge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nodig. Hiervoor gebruik ik de FT232R, deze wordt ook gebruikt in Arduino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’s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. Dus ik ben zeker dat deze goed werkt met een ATMega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034B1" w14:textId="651AB563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CP2102N</w:t>
            </w:r>
          </w:p>
        </w:tc>
      </w:tr>
      <w:tr w:rsidR="007C4CAD" w:rsidRPr="006D5791" w14:paraId="55B763B8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94C70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MCU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2A13" w14:textId="35486B0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Als MCU gebruik ik een ATMega328. Deze </w:t>
            </w:r>
            <w:r w:rsidR="4F0A77F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IC is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relatief klein en goedkoop, maar ik heb hier ook veel ervaring mee. Hierdoor is deze perfect geschikt voor mijn project.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8D606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Andere kleine ATMega of PIC MCUs </w:t>
            </w:r>
          </w:p>
        </w:tc>
      </w:tr>
      <w:tr w:rsidR="007C4CAD" w:rsidRPr="006D5791" w14:paraId="1374A902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964E1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XTAL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0002E" w14:textId="10E6C8E1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MCU moet natuurlijk voorzien worden van een kloksignaal. Dus ik gebruik een klein SMD </w:t>
            </w:r>
            <w:r w:rsidR="5345D80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Crystal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van 16</w:t>
            </w:r>
            <w:r w:rsidR="413CC16F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MHz.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lastRenderedPageBreak/>
              <w:t>Deze lever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een veel beter kloksignaal dan de interne oscillator en op een simpelere manier.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3A2AD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lastRenderedPageBreak/>
              <w:t>Interne oscillator van MCU</w:t>
            </w:r>
          </w:p>
        </w:tc>
      </w:tr>
      <w:tr w:rsidR="007C4CAD" w:rsidRPr="00B4238A" w14:paraId="438E107E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46367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I2C level shifter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650AA" w14:textId="79F7F8C1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De display en sensor hebben nood aan I2C signalen van 3.3</w:t>
            </w:r>
            <w:r w:rsidR="66F9E5B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 en de ATMega lever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alleen 5</w:t>
            </w:r>
            <w:r w:rsidR="66F9E5B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V. Dus ik gebruik de PI6ULS5V9306, deze chip is klein, goedkoop en 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is geschikt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voor deze situatie.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1797A" w14:textId="426368B6" w:rsidR="007C4CAD" w:rsidRPr="008E0DC8" w:rsidRDefault="007C4CAD" w:rsidP="4710B7A5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 xml:space="preserve">2 MOSFETs </w:t>
            </w:r>
            <w:proofErr w:type="spellStart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>i.p.v</w:t>
            </w:r>
            <w:proofErr w:type="spellEnd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 xml:space="preserve">. </w:t>
            </w:r>
            <w:proofErr w:type="spellStart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>een</w:t>
            </w:r>
            <w:proofErr w:type="spellEnd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 xml:space="preserve"> IC</w:t>
            </w:r>
            <w:r w:rsidR="5558C733"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>, TCA9517A</w:t>
            </w:r>
          </w:p>
        </w:tc>
      </w:tr>
      <w:tr w:rsidR="007C4CAD" w:rsidRPr="006D5791" w14:paraId="765BD654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B7D14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Sensor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A30CD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Om de temperatuur en luchtvochtigheid te meten gebruik ik de BME680. Deze sensor is accuraat, goedkoop, simpel uit te lezen en kan nog meer meten indien nodig.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ED55C" w14:textId="3C7892CA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BME280, </w:t>
            </w:r>
            <w:r w:rsidR="0C28B35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PTC-weerstand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DHT11</w:t>
            </w:r>
          </w:p>
        </w:tc>
      </w:tr>
      <w:tr w:rsidR="007C4CAD" w:rsidRPr="006D5791" w14:paraId="482D7318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A3F4A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Display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9ACD94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De display zal de sensor waardes tonen en ook gebruikt kunnen worden voor debuggen. Ik gebruik hiervoor een OLED display, want deze zijn plat, klein en relatief gemakkelijk aan te sturen.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D7C7C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LCD, TFT display</w:t>
            </w:r>
          </w:p>
        </w:tc>
      </w:tr>
      <w:tr w:rsidR="007C4CAD" w:rsidRPr="006D5791" w14:paraId="3E6F78A6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A53597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Barcode reader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59B79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Er moet een scanner voorzien worden om barcodes te kunnen scannen. Dit kan gedaan worden met de camera van de tablet waar de PCB wordt ingeplugd.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A64F2" w14:textId="6F89BFA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Externe barcode reader</w:t>
            </w:r>
            <w:r w:rsidR="2A674908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barcode reader op de PCB</w:t>
            </w:r>
          </w:p>
        </w:tc>
      </w:tr>
    </w:tbl>
    <w:p w14:paraId="55743EE3" w14:textId="77777777" w:rsidR="007C4CAD" w:rsidRPr="006D5791" w:rsidRDefault="007C4CAD" w:rsidP="078182FA"/>
    <w:p w14:paraId="679D6859" w14:textId="77777777" w:rsidR="007C4CAD" w:rsidRPr="006D5791" w:rsidRDefault="007C4CAD" w:rsidP="078182FA">
      <w:pPr>
        <w:pStyle w:val="Heading2"/>
        <w:rPr>
          <w:lang w:val="nl-BE"/>
        </w:rPr>
      </w:pPr>
      <w:bookmarkStart w:id="39" w:name="_Toc128926082"/>
      <w:r w:rsidRPr="006D5791">
        <w:rPr>
          <w:lang w:val="nl-BE"/>
        </w:rPr>
        <w:lastRenderedPageBreak/>
        <w:t>Bill of Materials</w:t>
      </w:r>
      <w:bookmarkEnd w:id="39"/>
    </w:p>
    <w:p w14:paraId="1CB90F07" w14:textId="77777777" w:rsidR="007C4CAD" w:rsidRPr="006D5791" w:rsidRDefault="007C4CAD" w:rsidP="078182FA">
      <w:r w:rsidRPr="006D5791">
        <w:rPr>
          <w:noProof/>
        </w:rPr>
        <w:drawing>
          <wp:inline distT="0" distB="0" distL="0" distR="0" wp14:anchorId="37D6EB1F" wp14:editId="79E064C7">
            <wp:extent cx="6029956" cy="3975439"/>
            <wp:effectExtent l="0" t="0" r="9525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56" cy="397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791">
        <w:t xml:space="preserve"> </w:t>
      </w:r>
      <w:r w:rsidRPr="006D5791">
        <w:br w:type="page"/>
      </w:r>
    </w:p>
    <w:p w14:paraId="02823A37" w14:textId="507F14C4" w:rsidR="007C4CAD" w:rsidRPr="006D5791" w:rsidRDefault="007C4CAD" w:rsidP="078182FA">
      <w:pPr>
        <w:pStyle w:val="Heading2"/>
        <w:rPr>
          <w:lang w:val="nl-BE"/>
        </w:rPr>
      </w:pPr>
      <w:bookmarkStart w:id="40" w:name="_Toc128926083"/>
      <w:r w:rsidRPr="006D5791">
        <w:rPr>
          <w:lang w:val="nl-BE"/>
        </w:rPr>
        <w:lastRenderedPageBreak/>
        <w:t>Elektrisch schema</w:t>
      </w:r>
      <w:bookmarkEnd w:id="40"/>
    </w:p>
    <w:p w14:paraId="59000C12" w14:textId="54246955" w:rsidR="007C4CAD" w:rsidRPr="006D5791" w:rsidRDefault="004C6578" w:rsidP="078182FA">
      <w:pPr>
        <w:pStyle w:val="NormalWeb"/>
        <w:shd w:val="clear" w:color="auto" w:fill="FFFFFF" w:themeFill="background1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  <w:lang w:val="nl-BE"/>
        </w:rPr>
      </w:pPr>
      <w:r w:rsidRPr="006D5791">
        <w:rPr>
          <w:noProof/>
          <w:lang w:val="nl-BE"/>
        </w:rPr>
        <w:drawing>
          <wp:inline distT="0" distB="0" distL="0" distR="0" wp14:anchorId="13E9C6CF" wp14:editId="67D88358">
            <wp:extent cx="7492154" cy="5174297"/>
            <wp:effectExtent l="0" t="3175" r="0" b="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2154" cy="5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24E" w14:textId="0B9F5949" w:rsidR="007C4CAD" w:rsidRPr="006D5791" w:rsidRDefault="007C4CAD" w:rsidP="078182FA">
      <w:pPr>
        <w:spacing w:after="160" w:line="259" w:lineRule="auto"/>
        <w:rPr>
          <w:rFonts w:ascii="Source Sans Pro" w:eastAsia="Arial Unicode MS" w:hAnsi="Source Sans Pro" w:cs="Arial Unicode MS"/>
          <w:color w:val="34495E"/>
          <w:position w:val="0"/>
          <w:sz w:val="23"/>
          <w:szCs w:val="23"/>
        </w:rPr>
      </w:pPr>
      <w:r w:rsidRPr="006D5791">
        <w:rPr>
          <w:rFonts w:ascii="Source Sans Pro" w:hAnsi="Source Sans Pro"/>
          <w:color w:val="34495E"/>
          <w:sz w:val="23"/>
          <w:szCs w:val="23"/>
        </w:rPr>
        <w:br w:type="page"/>
      </w:r>
    </w:p>
    <w:p w14:paraId="20514D2B" w14:textId="40440494" w:rsidR="007C4CAD" w:rsidRPr="006D5791" w:rsidRDefault="007C4CAD" w:rsidP="078182FA">
      <w:pPr>
        <w:pStyle w:val="Heading1"/>
        <w:rPr>
          <w:lang w:val="nl-BE"/>
        </w:rPr>
      </w:pPr>
      <w:bookmarkStart w:id="41" w:name="_Toc128926084"/>
      <w:r w:rsidRPr="006D5791">
        <w:rPr>
          <w:lang w:val="nl-BE"/>
        </w:rPr>
        <w:lastRenderedPageBreak/>
        <w:t>Smart Object (Software Analyse)</w:t>
      </w:r>
      <w:bookmarkEnd w:id="41"/>
    </w:p>
    <w:p w14:paraId="6A0A3493" w14:textId="0A5A22D6" w:rsidR="007C4CAD" w:rsidRPr="006D5791" w:rsidRDefault="007C4CAD" w:rsidP="078182FA">
      <w:pPr>
        <w:pStyle w:val="Heading2"/>
        <w:rPr>
          <w:lang w:val="nl-BE"/>
        </w:rPr>
      </w:pPr>
      <w:bookmarkStart w:id="42" w:name="_Toc128926085"/>
      <w:r w:rsidRPr="006D5791">
        <w:rPr>
          <w:lang w:val="nl-BE"/>
        </w:rPr>
        <w:t>Data in / Out</w:t>
      </w:r>
      <w:bookmarkEnd w:id="42"/>
    </w:p>
    <w:tbl>
      <w:tblPr>
        <w:tblW w:w="8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1"/>
        <w:gridCol w:w="2466"/>
        <w:gridCol w:w="4286"/>
      </w:tblGrid>
      <w:tr w:rsidR="007C4CAD" w:rsidRPr="006D5791" w14:paraId="30CF52CF" w14:textId="77777777" w:rsidTr="4710B7A5">
        <w:trPr>
          <w:trHeight w:val="480"/>
          <w:tblHeader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FCFF5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Blok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29BAB4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Data In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C56EC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Data Uit</w:t>
            </w:r>
          </w:p>
        </w:tc>
      </w:tr>
      <w:tr w:rsidR="007C4CAD" w:rsidRPr="006D5791" w14:paraId="325B157F" w14:textId="77777777" w:rsidTr="4710B7A5">
        <w:trPr>
          <w:trHeight w:val="480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89615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USB-C connector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27707" w14:textId="157BDB91" w:rsidR="007C4CAD" w:rsidRPr="008E0DC8" w:rsidRDefault="0822EC47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USB-data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van tablet/pc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D0164" w14:textId="7DF00C45" w:rsidR="007C4CAD" w:rsidRPr="006D5791" w:rsidRDefault="333AAF1A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USB-data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van ATMega</w:t>
            </w:r>
          </w:p>
        </w:tc>
      </w:tr>
      <w:tr w:rsidR="007C4CAD" w:rsidRPr="006D5791" w14:paraId="30751B8E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547D81" w14:textId="098EF22F" w:rsidR="007C4CAD" w:rsidRPr="006D5791" w:rsidRDefault="6EA14536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USB-bridge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FABEF" w14:textId="3B7D3E23" w:rsidR="007C4CAD" w:rsidRPr="006D5791" w:rsidRDefault="0342C6E0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USB-data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van tablet/pc, sensor data via UART van ATMega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3C339" w14:textId="4DAA1C5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Sensor data via </w:t>
            </w:r>
            <w:r w:rsidR="0CB0D0D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USB-protocol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, UART naar ATMega</w:t>
            </w:r>
          </w:p>
        </w:tc>
      </w:tr>
      <w:tr w:rsidR="007C4CAD" w:rsidRPr="00B4238A" w14:paraId="24380570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AED2C2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ATMega328p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D80A7C" w14:textId="2563A514" w:rsidR="007C4CAD" w:rsidRPr="008E0DC8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proofErr w:type="spellStart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Kloksignaal</w:t>
            </w:r>
            <w:proofErr w:type="spellEnd"/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, sensor data via I2C (5</w:t>
            </w:r>
            <w:r w:rsidR="2133E9A8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V</w:t>
            </w: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), barcode data via UART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16FEC2" w14:textId="2104B89B" w:rsidR="007C4CAD" w:rsidRPr="008E0DC8" w:rsidRDefault="6CC8A940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OLED-display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data via I2C (5</w:t>
            </w:r>
            <w:r w:rsidR="6AB45B01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V), sensor data via UART</w:t>
            </w:r>
          </w:p>
        </w:tc>
      </w:tr>
      <w:tr w:rsidR="007C4CAD" w:rsidRPr="006D5791" w14:paraId="152D083C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354C92" w14:textId="076E2C96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  <w:r w:rsidR="6DDD645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 Crystal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C72DF7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N.V.T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3B4E07" w14:textId="7542B44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Kloksignaal van 16</w:t>
            </w:r>
            <w:r w:rsidR="3BF0427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</w:t>
            </w:r>
          </w:p>
        </w:tc>
      </w:tr>
      <w:tr w:rsidR="007C4CAD" w:rsidRPr="006D5791" w14:paraId="43F57C51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A1A749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level shifter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9B82ED" w14:textId="3E98C9F2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5</w:t>
            </w:r>
            <w:r w:rsidR="7B46C680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ATMega en I2C 3.3</w:t>
            </w:r>
            <w:r w:rsidR="7FC0CEA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display/sensor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FA64AF" w14:textId="6D40430E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5</w:t>
            </w:r>
            <w:r w:rsidR="7FC0CEA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ATMega en I2C 3.3</w:t>
            </w:r>
            <w:r w:rsidR="41A95BFF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display/sensor</w:t>
            </w:r>
          </w:p>
        </w:tc>
      </w:tr>
      <w:tr w:rsidR="007C4CAD" w:rsidRPr="006D5791" w14:paraId="2A6CBA98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AF1B40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Temp/Humidity/... sensor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B52856" w14:textId="24A54BAD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Commando’s via I2C (3.3</w:t>
            </w:r>
            <w:r w:rsidR="3B980E1E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V)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D94D07" w14:textId="29844D3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Sensordata via I2C (3.3</w:t>
            </w:r>
            <w:r w:rsidR="5AB0FAC1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V)</w:t>
            </w:r>
          </w:p>
        </w:tc>
      </w:tr>
      <w:tr w:rsidR="007C4CAD" w:rsidRPr="006D5791" w14:paraId="27DA0988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3F23C6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OLED display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4C3282" w14:textId="760EE45C" w:rsidR="007C4CAD" w:rsidRPr="008E0DC8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Display data via I2C (3.3</w:t>
            </w:r>
            <w:r w:rsidR="65092766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</w:t>
            </w: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V)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3A54F5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N.V.T</w:t>
            </w:r>
          </w:p>
        </w:tc>
      </w:tr>
      <w:tr w:rsidR="007C4CAD" w:rsidRPr="006D5791" w14:paraId="45E8F211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AC67AB" w14:textId="1C63681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</w:t>
            </w:r>
            <w:r w:rsidR="4D20CDD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PTC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11ECFA" w14:textId="3C3ABE8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  <w:r w:rsidR="18559342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USB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BD155A" w14:textId="33F9F44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  <w:r w:rsidR="6E0F6EA2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naar ATMega</w:t>
            </w:r>
          </w:p>
        </w:tc>
      </w:tr>
    </w:tbl>
    <w:p w14:paraId="149B3DE3" w14:textId="77777777" w:rsidR="007C4CAD" w:rsidRPr="006D5791" w:rsidRDefault="007C4CAD" w:rsidP="078182FA"/>
    <w:p w14:paraId="22A1DA6D" w14:textId="77777777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36453A7A" w14:textId="1F8A3831" w:rsidR="007C4CAD" w:rsidRPr="006D5791" w:rsidRDefault="007C4CAD" w:rsidP="078182FA">
      <w:pPr>
        <w:pStyle w:val="Heading2"/>
        <w:rPr>
          <w:lang w:val="nl-BE"/>
        </w:rPr>
      </w:pPr>
      <w:bookmarkStart w:id="43" w:name="_Toc128926086"/>
      <w:r w:rsidRPr="006D5791">
        <w:rPr>
          <w:lang w:val="nl-BE"/>
        </w:rPr>
        <w:lastRenderedPageBreak/>
        <w:t>Statediagram</w:t>
      </w:r>
      <w:bookmarkEnd w:id="43"/>
      <w:r w:rsidR="00A5691C">
        <w:rPr>
          <w:lang w:val="nl-BE"/>
        </w:rPr>
        <w:br/>
      </w:r>
    </w:p>
    <w:p w14:paraId="18E11A9D" w14:textId="77777777" w:rsidR="007C4CAD" w:rsidRPr="006D5791" w:rsidRDefault="007C4CAD" w:rsidP="078182FA">
      <w:r w:rsidRPr="006D5791">
        <w:rPr>
          <w:noProof/>
        </w:rPr>
        <w:drawing>
          <wp:inline distT="0" distB="0" distL="0" distR="0" wp14:anchorId="5E7B4009" wp14:editId="34A66B83">
            <wp:extent cx="5841827" cy="71564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56" cy="71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959" w14:textId="4224BF96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48777342" w14:textId="79829993" w:rsidR="007C4CAD" w:rsidRDefault="007C4CAD" w:rsidP="078182FA">
      <w:pPr>
        <w:pStyle w:val="Heading2"/>
        <w:rPr>
          <w:lang w:val="nl-BE"/>
        </w:rPr>
      </w:pPr>
      <w:bookmarkStart w:id="44" w:name="_Toc128926087"/>
      <w:r w:rsidRPr="006D5791">
        <w:rPr>
          <w:lang w:val="nl-BE"/>
        </w:rPr>
        <w:lastRenderedPageBreak/>
        <w:t>Flowchart</w:t>
      </w:r>
      <w:bookmarkEnd w:id="44"/>
    </w:p>
    <w:p w14:paraId="224A938A" w14:textId="77777777" w:rsidR="00A5691C" w:rsidRPr="00A5691C" w:rsidRDefault="00A5691C" w:rsidP="00A5691C">
      <w:pPr>
        <w:rPr>
          <w:lang w:eastAsia="nl-NL"/>
        </w:rPr>
      </w:pPr>
    </w:p>
    <w:p w14:paraId="298D826B" w14:textId="77777777" w:rsidR="007C4CAD" w:rsidRPr="006D5791" w:rsidRDefault="007C4CAD" w:rsidP="078182FA">
      <w:pPr>
        <w:spacing w:after="200" w:line="276" w:lineRule="auto"/>
        <w:rPr>
          <w:i/>
          <w:iCs/>
        </w:rPr>
      </w:pPr>
      <w:r w:rsidRPr="006D5791">
        <w:rPr>
          <w:noProof/>
        </w:rPr>
        <w:drawing>
          <wp:inline distT="0" distB="0" distL="0" distR="0" wp14:anchorId="77C54B5C" wp14:editId="6B5AD86E">
            <wp:extent cx="3107751" cy="77408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/>
                    <a:stretch/>
                  </pic:blipFill>
                  <pic:spPr bwMode="auto">
                    <a:xfrm>
                      <a:off x="0" y="0"/>
                      <a:ext cx="3118502" cy="776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791">
        <w:rPr>
          <w:i/>
          <w:iCs/>
        </w:rPr>
        <w:br w:type="page"/>
      </w:r>
    </w:p>
    <w:p w14:paraId="34D11BBD" w14:textId="3932E4C5" w:rsidR="007C4CAD" w:rsidRDefault="007C4CAD" w:rsidP="078182FA">
      <w:pPr>
        <w:pStyle w:val="Heading2"/>
        <w:rPr>
          <w:lang w:val="nl-BE"/>
        </w:rPr>
      </w:pPr>
      <w:bookmarkStart w:id="45" w:name="_Toc128926088"/>
      <w:r w:rsidRPr="006D5791">
        <w:rPr>
          <w:lang w:val="nl-BE"/>
        </w:rPr>
        <w:lastRenderedPageBreak/>
        <w:t>Data flow Diagram</w:t>
      </w:r>
      <w:bookmarkEnd w:id="45"/>
    </w:p>
    <w:p w14:paraId="707F2E15" w14:textId="77777777" w:rsidR="00AD3219" w:rsidRPr="00AD3219" w:rsidRDefault="00AD3219" w:rsidP="00AD3219">
      <w:pPr>
        <w:rPr>
          <w:lang w:eastAsia="nl-NL"/>
        </w:rPr>
      </w:pPr>
    </w:p>
    <w:p w14:paraId="5521E578" w14:textId="3E4B670F" w:rsidR="007C4CAD" w:rsidRPr="006D5791" w:rsidRDefault="007C4CAD" w:rsidP="078182FA">
      <w:r w:rsidRPr="006D5791">
        <w:rPr>
          <w:noProof/>
        </w:rPr>
        <w:drawing>
          <wp:inline distT="0" distB="0" distL="0" distR="0" wp14:anchorId="11A41A6A" wp14:editId="3F8F50B5">
            <wp:extent cx="6216650" cy="50512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"/>
                    <a:stretch/>
                  </pic:blipFill>
                  <pic:spPr bwMode="auto">
                    <a:xfrm>
                      <a:off x="0" y="0"/>
                      <a:ext cx="6217279" cy="505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8137" w14:textId="4AD553D5" w:rsidR="00E22FC0" w:rsidRPr="006D5791" w:rsidRDefault="00E22FC0" w:rsidP="078182FA"/>
    <w:p w14:paraId="74FDEDB7" w14:textId="77777777" w:rsidR="00E22FC0" w:rsidRPr="006D5791" w:rsidRDefault="00E22FC0" w:rsidP="078182FA">
      <w:pPr>
        <w:spacing w:after="160" w:line="259" w:lineRule="auto"/>
      </w:pPr>
      <w:r w:rsidRPr="006D5791">
        <w:br w:type="page"/>
      </w:r>
    </w:p>
    <w:p w14:paraId="73637D93" w14:textId="723E80C8" w:rsidR="00E22FC0" w:rsidRDefault="00E22FC0" w:rsidP="078182FA">
      <w:pPr>
        <w:pStyle w:val="Heading2"/>
        <w:rPr>
          <w:lang w:val="nl-BE"/>
        </w:rPr>
      </w:pPr>
      <w:bookmarkStart w:id="46" w:name="_Toc128926089"/>
      <w:r w:rsidRPr="006D5791">
        <w:rPr>
          <w:lang w:val="nl-BE"/>
        </w:rPr>
        <w:lastRenderedPageBreak/>
        <w:t>Usecase</w:t>
      </w:r>
      <w:r w:rsidR="17FAE710" w:rsidRPr="006D5791">
        <w:rPr>
          <w:lang w:val="nl-BE"/>
        </w:rPr>
        <w:t>d</w:t>
      </w:r>
      <w:r w:rsidRPr="006D5791">
        <w:rPr>
          <w:lang w:val="nl-BE"/>
        </w:rPr>
        <w:t>iagram</w:t>
      </w:r>
      <w:bookmarkEnd w:id="46"/>
    </w:p>
    <w:p w14:paraId="62DF7FFA" w14:textId="77777777" w:rsidR="00A173D8" w:rsidRPr="00A173D8" w:rsidRDefault="00A173D8" w:rsidP="00A173D8">
      <w:pPr>
        <w:rPr>
          <w:lang w:eastAsia="nl-NL"/>
        </w:rPr>
      </w:pPr>
    </w:p>
    <w:p w14:paraId="55E57D89" w14:textId="099D47F8" w:rsidR="00E22FC0" w:rsidRPr="006D5791" w:rsidRDefault="005F058D" w:rsidP="078182FA">
      <w:pPr>
        <w:spacing w:after="160" w:line="259" w:lineRule="auto"/>
      </w:pPr>
      <w:r w:rsidRPr="006D5791">
        <w:rPr>
          <w:noProof/>
        </w:rPr>
        <w:drawing>
          <wp:inline distT="0" distB="0" distL="0" distR="0" wp14:anchorId="71DEB18F" wp14:editId="3F6A72BD">
            <wp:extent cx="6247130" cy="693434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" b="-1"/>
                    <a:stretch/>
                  </pic:blipFill>
                  <pic:spPr bwMode="auto">
                    <a:xfrm>
                      <a:off x="0" y="0"/>
                      <a:ext cx="6248760" cy="693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791">
        <w:br w:type="page"/>
      </w:r>
    </w:p>
    <w:p w14:paraId="106D1532" w14:textId="75986444" w:rsidR="007C4CAD" w:rsidRDefault="007C4CAD" w:rsidP="078182FA">
      <w:pPr>
        <w:pStyle w:val="Heading1"/>
        <w:rPr>
          <w:lang w:val="nl-BE"/>
        </w:rPr>
      </w:pPr>
      <w:bookmarkStart w:id="47" w:name="_Toc378765642"/>
      <w:bookmarkStart w:id="48" w:name="_Toc15980078"/>
      <w:bookmarkStart w:id="49" w:name="_Toc128926090"/>
      <w:r w:rsidRPr="006D5791">
        <w:rPr>
          <w:lang w:val="nl-BE"/>
        </w:rPr>
        <w:lastRenderedPageBreak/>
        <w:t>Beschrijving van de mogelijke interfaces</w:t>
      </w:r>
      <w:bookmarkEnd w:id="47"/>
      <w:bookmarkEnd w:id="48"/>
      <w:bookmarkEnd w:id="49"/>
    </w:p>
    <w:p w14:paraId="724B75FE" w14:textId="77777777" w:rsidR="00402EAE" w:rsidRPr="00402EAE" w:rsidRDefault="00402EAE" w:rsidP="00402EAE">
      <w:pPr>
        <w:rPr>
          <w:lang w:eastAsia="nl-NL"/>
        </w:rPr>
      </w:pPr>
    </w:p>
    <w:p w14:paraId="0D2F097E" w14:textId="29D56A16" w:rsidR="007C4CAD" w:rsidRPr="006D5791" w:rsidRDefault="007C4CAD" w:rsidP="078182FA">
      <w:pPr>
        <w:pStyle w:val="BodyTextIndent"/>
        <w:ind w:left="0"/>
        <w:jc w:val="left"/>
        <w:rPr>
          <w:i/>
          <w:iCs/>
          <w:lang w:val="nl-BE" w:eastAsia="en-US"/>
        </w:rPr>
      </w:pPr>
      <w:r w:rsidRPr="006D5791">
        <w:rPr>
          <w:noProof/>
          <w:lang w:val="nl-BE"/>
        </w:rPr>
        <w:drawing>
          <wp:inline distT="0" distB="0" distL="0" distR="0" wp14:anchorId="1AC87432" wp14:editId="3A3A0AEA">
            <wp:extent cx="5760720" cy="783082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BB6" w14:textId="77777777" w:rsidR="007C4CAD" w:rsidRPr="006D5791" w:rsidRDefault="007C4CAD" w:rsidP="078182FA">
      <w:pPr>
        <w:pStyle w:val="BodyTextIndent"/>
        <w:ind w:left="0"/>
        <w:jc w:val="left"/>
        <w:rPr>
          <w:i/>
          <w:iCs/>
          <w:lang w:val="nl-BE" w:eastAsia="en-US"/>
        </w:rPr>
      </w:pPr>
      <w:r w:rsidRPr="006D5791">
        <w:rPr>
          <w:noProof/>
          <w:lang w:val="nl-BE"/>
        </w:rPr>
        <w:lastRenderedPageBreak/>
        <w:drawing>
          <wp:inline distT="0" distB="0" distL="0" distR="0" wp14:anchorId="01C56662" wp14:editId="7703E23F">
            <wp:extent cx="5760720" cy="576072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402" w14:textId="77777777" w:rsidR="007C4CAD" w:rsidRPr="006D5791" w:rsidRDefault="007C4CAD" w:rsidP="078182FA">
      <w:pPr>
        <w:pStyle w:val="BodyTextIndent"/>
        <w:ind w:left="0"/>
        <w:jc w:val="left"/>
        <w:rPr>
          <w:lang w:val="nl-BE" w:eastAsia="en-US"/>
        </w:rPr>
      </w:pPr>
    </w:p>
    <w:p w14:paraId="6827EA55" w14:textId="0B0EAE29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De interface bestaat uit 2 pagina’s: de hoofdpagina en de pop-up. In de hoofdpagina kan je op de knop “Toevoegen” drukken onder te titel ”Herstelling MR-08 Desiro”. In deze pop-up kan geselecteerd worden welke ramen nood hebben aan </w:t>
      </w:r>
      <w:r w:rsidR="7EC99877" w:rsidRPr="006D5791">
        <w:rPr>
          <w:rFonts w:ascii="Arial" w:hAnsi="Arial" w:cs="Arial"/>
          <w:color w:val="000000" w:themeColor="text1"/>
          <w:sz w:val="24"/>
          <w:lang w:val="nl-BE" w:eastAsia="en-US"/>
        </w:rPr>
        <w:t>vervanging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 Voor elke raam die geselecteerd is komt er een dropdown</w:t>
      </w:r>
      <w:r w:rsidR="15E2FB52" w:rsidRPr="006D5791">
        <w:rPr>
          <w:rFonts w:ascii="Arial" w:hAnsi="Arial" w:cs="Arial"/>
          <w:color w:val="000000" w:themeColor="text1"/>
          <w:sz w:val="24"/>
          <w:lang w:val="nl-BE" w:eastAsia="en-US"/>
        </w:rPr>
        <w:t>-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list waar enkele parameters moeten worden ingevuld.</w:t>
      </w:r>
    </w:p>
    <w:p w14:paraId="5E55B796" w14:textId="1F79AB34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Bij de dropdown</w:t>
      </w:r>
      <w:r w:rsidR="4B92C231" w:rsidRPr="006D5791">
        <w:rPr>
          <w:rFonts w:ascii="Arial" w:hAnsi="Arial" w:cs="Arial"/>
          <w:color w:val="000000" w:themeColor="text1"/>
          <w:sz w:val="24"/>
          <w:lang w:val="nl-BE" w:eastAsia="en-US"/>
        </w:rPr>
        <w:t>-list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genaamd “Metingen” kan je op de knop “Sensor data ophalen” drukken. Dit zal de sensor data vragen aan de PCB die aangesloten kan worden aan de tablet. De aangekomen data </w:t>
      </w:r>
      <w:r w:rsidR="25EC2860" w:rsidRPr="006D5791">
        <w:rPr>
          <w:rFonts w:ascii="Arial" w:hAnsi="Arial" w:cs="Arial"/>
          <w:color w:val="000000" w:themeColor="text1"/>
          <w:sz w:val="24"/>
          <w:lang w:val="nl-BE" w:eastAsia="en-US"/>
        </w:rPr>
        <w:t>zal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dan automatisch ingevuld worden in de bijhorende </w:t>
      </w:r>
      <w:r w:rsidR="008C1423" w:rsidRPr="006D5791">
        <w:rPr>
          <w:rFonts w:ascii="Arial" w:hAnsi="Arial" w:cs="Arial"/>
          <w:color w:val="000000" w:themeColor="text1"/>
          <w:sz w:val="24"/>
          <w:lang w:val="nl-BE" w:eastAsia="en-US"/>
        </w:rPr>
        <w:t>t</w:t>
      </w:r>
      <w:r w:rsidR="65EF6FBD" w:rsidRPr="006D5791">
        <w:rPr>
          <w:rFonts w:ascii="Arial" w:hAnsi="Arial" w:cs="Arial"/>
          <w:color w:val="000000" w:themeColor="text1"/>
          <w:sz w:val="24"/>
          <w:lang w:val="nl-BE" w:eastAsia="en-US"/>
        </w:rPr>
        <w:t>ekstvak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</w:t>
      </w:r>
    </w:p>
    <w:p w14:paraId="1970E73C" w14:textId="50456834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lastRenderedPageBreak/>
        <w:t xml:space="preserve">In een </w:t>
      </w:r>
      <w:r w:rsidR="19930127"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tekstvak 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kan </w:t>
      </w:r>
      <w:r w:rsidR="00726041" w:rsidRPr="006D5791">
        <w:rPr>
          <w:rFonts w:ascii="Arial" w:hAnsi="Arial" w:cs="Arial"/>
          <w:color w:val="000000" w:themeColor="text1"/>
          <w:sz w:val="24"/>
          <w:lang w:val="nl-BE" w:eastAsia="en-US"/>
        </w:rPr>
        <w:t>in kort beschreven worden wat de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specifieke problemen met de ramen of kast</w:t>
      </w:r>
      <w:r w:rsidR="00726041"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zijn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 Tenslotte kan de herstelling worden opgeslagen in de database.</w:t>
      </w:r>
    </w:p>
    <w:p w14:paraId="3C91CBD0" w14:textId="3C799B4D" w:rsidR="00FD0E5A" w:rsidRPr="006D5791" w:rsidRDefault="00FD0E5A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</w:p>
    <w:p w14:paraId="7E66D75C" w14:textId="77777777" w:rsidR="00FD0E5A" w:rsidRPr="006D5791" w:rsidRDefault="00FD0E5A" w:rsidP="078182FA">
      <w:pPr>
        <w:pStyle w:val="Heading1"/>
        <w:rPr>
          <w:lang w:val="nl-BE"/>
        </w:rPr>
      </w:pPr>
      <w:bookmarkStart w:id="50" w:name="_Toc378765644"/>
      <w:bookmarkStart w:id="51" w:name="_Toc15980080"/>
      <w:bookmarkStart w:id="52" w:name="_Toc128926091"/>
      <w:r w:rsidRPr="006D5791">
        <w:rPr>
          <w:lang w:val="nl-BE"/>
        </w:rPr>
        <w:t>Beschrijving van eventuele impact op de huidige infrastructuur</w:t>
      </w:r>
      <w:bookmarkEnd w:id="50"/>
      <w:bookmarkEnd w:id="51"/>
      <w:bookmarkEnd w:id="52"/>
    </w:p>
    <w:p w14:paraId="4A60DA0F" w14:textId="50ED84DA" w:rsidR="00FD0E5A" w:rsidRPr="006D5791" w:rsidRDefault="00FD0E5A" w:rsidP="078182FA">
      <w:r w:rsidRPr="006D5791">
        <w:t xml:space="preserve">Zoals eerder vermeld zal mijn project alleen dienen voor de herstelling van de ramen en niet voor andere onderdelen van de trein. Meer specifiek de ramen van de MR-08 Desiro. Eens mijn project tot een succesvol einde komt, kan deze gemakkelijk worden aangepast voor andere onderdelen van de trein </w:t>
      </w:r>
      <w:r w:rsidR="03C9D79B" w:rsidRPr="006D5791">
        <w:t>of</w:t>
      </w:r>
      <w:r w:rsidRPr="006D5791">
        <w:t xml:space="preserve"> mogelijk</w:t>
      </w:r>
      <w:r w:rsidR="0949BB31" w:rsidRPr="006D5791">
        <w:t>s</w:t>
      </w:r>
      <w:r w:rsidRPr="006D5791">
        <w:t xml:space="preserve"> andere treinen.</w:t>
      </w:r>
    </w:p>
    <w:p w14:paraId="2047BA3B" w14:textId="77777777" w:rsidR="00FD0E5A" w:rsidRPr="006D5791" w:rsidRDefault="00FD0E5A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</w:p>
    <w:p w14:paraId="1B63B84C" w14:textId="77777777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186524CE" w14:textId="77777777" w:rsidR="007C4CAD" w:rsidRPr="006D5791" w:rsidRDefault="007C4CAD" w:rsidP="078182FA">
      <w:pPr>
        <w:pStyle w:val="Heading1"/>
        <w:rPr>
          <w:rFonts w:cs="Times New Roman"/>
          <w:lang w:val="nl-BE" w:eastAsia="en-US"/>
        </w:rPr>
      </w:pPr>
      <w:bookmarkStart w:id="53" w:name="_Toc15980083"/>
      <w:bookmarkStart w:id="54" w:name="_Toc128926092"/>
      <w:r w:rsidRPr="006D5791">
        <w:rPr>
          <w:rFonts w:cs="Times New Roman"/>
          <w:kern w:val="0"/>
          <w:lang w:val="nl-BE" w:eastAsia="en-US"/>
        </w:rPr>
        <w:lastRenderedPageBreak/>
        <w:t>Bronvermelding</w:t>
      </w:r>
      <w:bookmarkEnd w:id="53"/>
      <w:bookmarkEnd w:id="54"/>
    </w:p>
    <w:p w14:paraId="7B41B1FF" w14:textId="77777777" w:rsidR="007C4CAD" w:rsidRPr="006D5791" w:rsidRDefault="007C4CAD" w:rsidP="00351DC7">
      <w:pPr>
        <w:pStyle w:val="Heading2"/>
      </w:pPr>
      <w:bookmarkStart w:id="55" w:name="_Toc128926093"/>
      <w:r w:rsidRPr="006D5791">
        <w:t>Datasheets</w:t>
      </w:r>
      <w:bookmarkEnd w:id="55"/>
    </w:p>
    <w:p w14:paraId="22568890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0">
        <w:r w:rsidR="007C4CAD" w:rsidRPr="006D5791">
          <w:rPr>
            <w:rStyle w:val="Hyperlink"/>
          </w:rPr>
          <w:t>ATMega328p datasheet</w:t>
        </w:r>
      </w:hyperlink>
    </w:p>
    <w:p w14:paraId="6CC1B8C7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1">
        <w:r w:rsidR="007C4CAD" w:rsidRPr="006D5791">
          <w:rPr>
            <w:rStyle w:val="Hyperlink"/>
          </w:rPr>
          <w:t>BME680 datasheet</w:t>
        </w:r>
      </w:hyperlink>
    </w:p>
    <w:p w14:paraId="5EDA9A89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2">
        <w:r w:rsidR="007C4CAD" w:rsidRPr="006D5791">
          <w:rPr>
            <w:rStyle w:val="Hyperlink"/>
          </w:rPr>
          <w:t>OLED datasheet</w:t>
        </w:r>
      </w:hyperlink>
    </w:p>
    <w:p w14:paraId="03675782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3">
        <w:r w:rsidR="007C4CAD" w:rsidRPr="006D5791">
          <w:rPr>
            <w:rStyle w:val="Hyperlink"/>
          </w:rPr>
          <w:t>OLED driver SSD1306 datasheet</w:t>
        </w:r>
      </w:hyperlink>
    </w:p>
    <w:p w14:paraId="2E94D29F" w14:textId="0A5430D9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4">
        <w:r w:rsidR="51F4026E" w:rsidRPr="006D5791">
          <w:rPr>
            <w:rStyle w:val="Hyperlink"/>
          </w:rPr>
          <w:t>PI6ULS5V9306</w:t>
        </w:r>
        <w:r w:rsidR="007C4CAD" w:rsidRPr="006D5791">
          <w:rPr>
            <w:rStyle w:val="Hyperlink"/>
          </w:rPr>
          <w:t xml:space="preserve"> I2C level-shifter datasheet</w:t>
        </w:r>
      </w:hyperlink>
    </w:p>
    <w:p w14:paraId="1E60E0AD" w14:textId="50520558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5">
        <w:r w:rsidR="007C4CAD" w:rsidRPr="006D5791">
          <w:rPr>
            <w:rStyle w:val="Hyperlink"/>
          </w:rPr>
          <w:t>FT232RL USB</w:t>
        </w:r>
        <w:r w:rsidR="35158156" w:rsidRPr="006D5791">
          <w:rPr>
            <w:rStyle w:val="Hyperlink"/>
          </w:rPr>
          <w:t>-</w:t>
        </w:r>
        <w:r w:rsidR="007C4CAD" w:rsidRPr="006D5791">
          <w:rPr>
            <w:rStyle w:val="Hyperlink"/>
          </w:rPr>
          <w:t>bridge datasheet</w:t>
        </w:r>
      </w:hyperlink>
    </w:p>
    <w:p w14:paraId="05980832" w14:textId="5A518AA2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6">
        <w:r w:rsidR="007C4CAD" w:rsidRPr="006D5791">
          <w:rPr>
            <w:rStyle w:val="Hyperlink"/>
          </w:rPr>
          <w:t>USB</w:t>
        </w:r>
        <w:r w:rsidR="62261FD7" w:rsidRPr="006D5791">
          <w:rPr>
            <w:rStyle w:val="Hyperlink"/>
          </w:rPr>
          <w:t>-</w:t>
        </w:r>
        <w:r w:rsidR="007C4CAD" w:rsidRPr="006D5791">
          <w:rPr>
            <w:rStyle w:val="Hyperlink"/>
          </w:rPr>
          <w:t>C datasheet</w:t>
        </w:r>
      </w:hyperlink>
    </w:p>
    <w:p w14:paraId="347F143F" w14:textId="77777777" w:rsidR="007C4CAD" w:rsidRPr="006D5791" w:rsidRDefault="007C4CAD" w:rsidP="00351DC7">
      <w:pPr>
        <w:pStyle w:val="Heading2"/>
      </w:pPr>
      <w:bookmarkStart w:id="56" w:name="_Toc128926094"/>
      <w:r w:rsidRPr="006D5791">
        <w:t>Libraries</w:t>
      </w:r>
      <w:bookmarkEnd w:id="56"/>
    </w:p>
    <w:p w14:paraId="351BFA8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27">
        <w:r w:rsidR="007C4CAD" w:rsidRPr="006D5791">
          <w:rPr>
            <w:rStyle w:val="Hyperlink"/>
            <w:rFonts w:cs="Arial"/>
          </w:rPr>
          <w:t>Display library</w:t>
        </w:r>
      </w:hyperlink>
    </w:p>
    <w:p w14:paraId="4F469209" w14:textId="4443B84A" w:rsidR="04593C32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28">
        <w:r w:rsidR="04593C32" w:rsidRPr="006D5791">
          <w:rPr>
            <w:rStyle w:val="Hyperlink"/>
            <w:rFonts w:cs="Arial"/>
          </w:rPr>
          <w:t>BME680 library documentatie</w:t>
        </w:r>
      </w:hyperlink>
    </w:p>
    <w:p w14:paraId="0D664D35" w14:textId="77777777" w:rsidR="007C4CAD" w:rsidRPr="006D5791" w:rsidRDefault="007C4CAD" w:rsidP="078182FA"/>
    <w:p w14:paraId="28ACA706" w14:textId="77777777" w:rsidR="007C4CAD" w:rsidRPr="006D5791" w:rsidRDefault="007C4CAD" w:rsidP="00351DC7">
      <w:pPr>
        <w:pStyle w:val="Heading2"/>
      </w:pPr>
      <w:bookmarkStart w:id="57" w:name="_Toc128926095"/>
      <w:r w:rsidRPr="006D5791">
        <w:t>Voorbeeldschema’s</w:t>
      </w:r>
      <w:bookmarkEnd w:id="57"/>
    </w:p>
    <w:p w14:paraId="0290509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29">
        <w:r w:rsidR="007C4CAD" w:rsidRPr="006D5791">
          <w:rPr>
            <w:rStyle w:val="Hyperlink"/>
            <w:rFonts w:cs="Arial"/>
          </w:rPr>
          <w:t>Arduino Nano schema</w:t>
        </w:r>
      </w:hyperlink>
    </w:p>
    <w:p w14:paraId="756FBE2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0">
        <w:r w:rsidR="007C4CAD" w:rsidRPr="006D5791">
          <w:rPr>
            <w:rStyle w:val="Hyperlink"/>
            <w:rFonts w:cs="Arial"/>
          </w:rPr>
          <w:t>Display breakout board schema</w:t>
        </w:r>
      </w:hyperlink>
    </w:p>
    <w:p w14:paraId="5ADE4166" w14:textId="77777777" w:rsidR="007C4CAD" w:rsidRPr="006D5791" w:rsidRDefault="007C4CAD" w:rsidP="00351DC7">
      <w:pPr>
        <w:pStyle w:val="Heading2"/>
      </w:pPr>
      <w:bookmarkStart w:id="58" w:name="_Toc128926096"/>
      <w:r w:rsidRPr="006D5791">
        <w:t>Research info</w:t>
      </w:r>
      <w:bookmarkEnd w:id="58"/>
    </w:p>
    <w:p w14:paraId="1B7FBA34" w14:textId="5EB968E8" w:rsidR="007C4CAD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1">
        <w:r w:rsidR="4CB7D1BF" w:rsidRPr="006D5791">
          <w:rPr>
            <w:rStyle w:val="Hyperlink"/>
            <w:rFonts w:cs="Arial"/>
          </w:rPr>
          <w:t>BME680 vs. BME280</w:t>
        </w:r>
      </w:hyperlink>
    </w:p>
    <w:p w14:paraId="5D49C964" w14:textId="433A7759" w:rsidR="69256B53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2" w:anchor=":~:text=The%20BME688%20is%20a%20'drop,this%20sensor%20for%20odor%20detection.">
        <w:r w:rsidR="69256B53" w:rsidRPr="006D5791">
          <w:rPr>
            <w:rStyle w:val="Hyperlink"/>
            <w:rFonts w:cs="Arial"/>
          </w:rPr>
          <w:t>BME688 vs. BME680</w:t>
        </w:r>
      </w:hyperlink>
    </w:p>
    <w:p w14:paraId="0E170FB2" w14:textId="02D5EC55" w:rsidR="007C4CAD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3">
        <w:r w:rsidR="007C4CAD" w:rsidRPr="006D5791">
          <w:rPr>
            <w:rStyle w:val="Hyperlink"/>
            <w:rFonts w:cs="Arial"/>
          </w:rPr>
          <w:t>I2C 5</w:t>
        </w:r>
        <w:r w:rsidR="5FD2D58A" w:rsidRPr="006D5791">
          <w:rPr>
            <w:rStyle w:val="Hyperlink"/>
            <w:rFonts w:cs="Arial"/>
          </w:rPr>
          <w:t xml:space="preserve"> </w:t>
        </w:r>
        <w:r w:rsidR="007C4CAD" w:rsidRPr="006D5791">
          <w:rPr>
            <w:rStyle w:val="Hyperlink"/>
            <w:rFonts w:cs="Arial"/>
          </w:rPr>
          <w:t>V master 3</w:t>
        </w:r>
        <w:r w:rsidR="0D80A1B6" w:rsidRPr="006D5791">
          <w:rPr>
            <w:rStyle w:val="Hyperlink"/>
            <w:rFonts w:cs="Arial"/>
          </w:rPr>
          <w:t>.</w:t>
        </w:r>
        <w:r w:rsidR="007C4CAD" w:rsidRPr="006D5791">
          <w:rPr>
            <w:rStyle w:val="Hyperlink"/>
            <w:rFonts w:cs="Arial"/>
          </w:rPr>
          <w:t>3</w:t>
        </w:r>
        <w:r w:rsidR="5B0EE038" w:rsidRPr="006D5791">
          <w:rPr>
            <w:rStyle w:val="Hyperlink"/>
            <w:rFonts w:cs="Arial"/>
          </w:rPr>
          <w:t xml:space="preserve"> V</w:t>
        </w:r>
        <w:r w:rsidR="007C4CAD" w:rsidRPr="006D5791">
          <w:rPr>
            <w:rStyle w:val="Hyperlink"/>
            <w:rFonts w:cs="Arial"/>
          </w:rPr>
          <w:t xml:space="preserve"> slave</w:t>
        </w:r>
      </w:hyperlink>
    </w:p>
    <w:p w14:paraId="25C1D8FC" w14:textId="4845081C" w:rsidR="007C4CAD" w:rsidRPr="00ED23D7" w:rsidRDefault="00000000" w:rsidP="078182FA">
      <w:pPr>
        <w:pStyle w:val="ListParagraph"/>
        <w:numPr>
          <w:ilvl w:val="0"/>
          <w:numId w:val="19"/>
        </w:numPr>
        <w:spacing w:after="160"/>
        <w:rPr>
          <w:rStyle w:val="Hyperlink"/>
          <w:rFonts w:cs="Arial"/>
          <w:color w:val="auto"/>
          <w:u w:val="none"/>
        </w:rPr>
      </w:pPr>
      <w:hyperlink r:id="rId34">
        <w:r w:rsidR="007C4CAD" w:rsidRPr="006D5791">
          <w:rPr>
            <w:rStyle w:val="Hyperlink"/>
            <w:rFonts w:cs="Arial"/>
          </w:rPr>
          <w:t>Ribbon cable pitch</w:t>
        </w:r>
      </w:hyperlink>
    </w:p>
    <w:p w14:paraId="1B54FF1A" w14:textId="4595B07C" w:rsidR="00ED23D7" w:rsidRDefault="00000000" w:rsidP="00351DC7">
      <w:pPr>
        <w:pStyle w:val="Heading2"/>
      </w:pPr>
      <w:hyperlink r:id="rId35" w:history="1">
        <w:bookmarkStart w:id="59" w:name="_Toc128926097"/>
        <w:r w:rsidR="00ED23D7" w:rsidRPr="00ED23D7">
          <w:rPr>
            <w:rStyle w:val="Hyperlink"/>
          </w:rPr>
          <w:t>GitHub</w:t>
        </w:r>
        <w:bookmarkEnd w:id="59"/>
      </w:hyperlink>
    </w:p>
    <w:p w14:paraId="6A84040F" w14:textId="77777777" w:rsidR="00ED23D7" w:rsidRPr="00ED23D7" w:rsidRDefault="00ED23D7" w:rsidP="00ED23D7">
      <w:pPr>
        <w:rPr>
          <w:lang w:val="nl-NL" w:eastAsia="nl-NL"/>
        </w:rPr>
      </w:pPr>
    </w:p>
    <w:p w14:paraId="10CEE96C" w14:textId="03887063" w:rsidR="00F65674" w:rsidRPr="006D5791" w:rsidRDefault="00F65674" w:rsidP="078182FA">
      <w:pPr>
        <w:spacing w:after="160" w:line="259" w:lineRule="auto"/>
      </w:pPr>
    </w:p>
    <w:p w14:paraId="34C8E734" w14:textId="04D5BA3D" w:rsidR="00805E79" w:rsidRPr="006D5791" w:rsidRDefault="00805E79" w:rsidP="078182FA">
      <w:pPr>
        <w:spacing w:after="160" w:line="259" w:lineRule="auto"/>
      </w:pPr>
    </w:p>
    <w:sectPr w:rsidR="00805E79" w:rsidRPr="006D5791" w:rsidSect="008C3F8A">
      <w:pgSz w:w="11906" w:h="16838"/>
      <w:pgMar w:top="209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CA7E6" w14:textId="77777777" w:rsidR="00FD26EC" w:rsidRDefault="00FD26EC" w:rsidP="006D7BC2">
      <w:r>
        <w:separator/>
      </w:r>
    </w:p>
  </w:endnote>
  <w:endnote w:type="continuationSeparator" w:id="0">
    <w:p w14:paraId="094BE908" w14:textId="77777777" w:rsidR="00FD26EC" w:rsidRDefault="00FD26EC" w:rsidP="006D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CD30" w14:textId="4719B1FB" w:rsidR="001113A0" w:rsidRPr="00643E91" w:rsidRDefault="001113A0" w:rsidP="006D7BC2">
    <w:pPr>
      <w:pStyle w:val="Footer"/>
    </w:pPr>
    <w:r w:rsidRPr="00643E91">
      <w:tab/>
      <w:t xml:space="preserve">p </w:t>
    </w:r>
    <w:r w:rsidRPr="00643E91">
      <w:fldChar w:fldCharType="begin"/>
    </w:r>
    <w:r w:rsidRPr="00643E91">
      <w:instrText xml:space="preserve"> PAGE </w:instrText>
    </w:r>
    <w:r w:rsidRPr="00643E91">
      <w:fldChar w:fldCharType="separate"/>
    </w:r>
    <w:r w:rsidR="001E5A32">
      <w:rPr>
        <w:noProof/>
      </w:rPr>
      <w:t>3</w:t>
    </w:r>
    <w:r w:rsidRPr="00643E91">
      <w:rPr>
        <w:noProof/>
      </w:rPr>
      <w:fldChar w:fldCharType="end"/>
    </w:r>
    <w:r w:rsidRPr="00643E91">
      <w:t xml:space="preserve"> / </w:t>
    </w:r>
    <w:fldSimple w:instr="SECTIONPAGES   \* MERGEFORMAT">
      <w:r w:rsidR="00B4238A">
        <w:rPr>
          <w:noProof/>
        </w:rPr>
        <w:t>19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1213" w14:textId="205D36BB" w:rsidR="007529AC" w:rsidRDefault="007529AC">
    <w:pPr>
      <w:pStyle w:val="Footer"/>
    </w:pPr>
    <w:r w:rsidRPr="007529AC">
      <w:rPr>
        <w:noProof/>
      </w:rPr>
      <w:drawing>
        <wp:inline distT="0" distB="0" distL="0" distR="0" wp14:anchorId="5B987922" wp14:editId="2D45BDBF">
          <wp:extent cx="5039360" cy="1104900"/>
          <wp:effectExtent l="0" t="0" r="8890" b="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9360" cy="1104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3179A" w14:textId="77777777" w:rsidR="00FD26EC" w:rsidRDefault="00FD26EC" w:rsidP="006D7BC2">
      <w:r>
        <w:separator/>
      </w:r>
    </w:p>
  </w:footnote>
  <w:footnote w:type="continuationSeparator" w:id="0">
    <w:p w14:paraId="3EC2EE7B" w14:textId="77777777" w:rsidR="00FD26EC" w:rsidRDefault="00FD26EC" w:rsidP="006D7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A4D63" w14:textId="7C80A383" w:rsidR="007529AC" w:rsidRPr="007F0625" w:rsidRDefault="007529AC" w:rsidP="007529AC">
    <w:pPr>
      <w:rPr>
        <w:rFonts w:ascii="Times New Roman" w:hAnsi="Times New Roman"/>
        <w:lang w:eastAsia="en-GB"/>
      </w:rPr>
    </w:pPr>
    <w:r w:rsidRPr="007F0625">
      <w:rPr>
        <w:rFonts w:ascii="Times New Roman" w:hAnsi="Times New Roman"/>
        <w:lang w:eastAsia="en-GB"/>
      </w:rPr>
      <w:fldChar w:fldCharType="begin"/>
    </w:r>
    <w:r w:rsidRPr="007F0625">
      <w:rPr>
        <w:rFonts w:ascii="Times New Roman" w:hAnsi="Times New Roman"/>
        <w:lang w:eastAsia="en-GB"/>
      </w:rPr>
      <w:instrText xml:space="preserve"> INCLUDEPICTURE "https://images.squarespace-cdn.com/content/v1/5caf2df9797f74139d7958b8/1585236259323-8R0O3JC7O3LJ8IYQVOPP/APH_01.png" \* MERGEFORMATINET </w:instrText>
    </w:r>
    <w:r w:rsidR="00000000">
      <w:rPr>
        <w:rFonts w:ascii="Times New Roman" w:hAnsi="Times New Roman"/>
        <w:lang w:eastAsia="en-GB"/>
      </w:rPr>
      <w:fldChar w:fldCharType="separate"/>
    </w:r>
    <w:r w:rsidRPr="007F0625">
      <w:rPr>
        <w:rFonts w:ascii="Times New Roman" w:hAnsi="Times New Roman"/>
        <w:lang w:eastAsia="en-GB"/>
      </w:rPr>
      <w:fldChar w:fldCharType="end"/>
    </w:r>
  </w:p>
  <w:p w14:paraId="3307BAA3" w14:textId="43BB9052" w:rsidR="007529AC" w:rsidRPr="00542798" w:rsidRDefault="007529AC" w:rsidP="007529AC">
    <w:pPr>
      <w:rPr>
        <w:rFonts w:ascii="Times New Roman" w:hAnsi="Times New Roman"/>
        <w:lang w:eastAsia="en-GB"/>
      </w:rPr>
    </w:pPr>
    <w:r w:rsidRPr="00542798">
      <w:rPr>
        <w:rFonts w:ascii="Times New Roman" w:hAnsi="Times New Roman"/>
        <w:lang w:eastAsia="en-GB"/>
      </w:rPr>
      <w:fldChar w:fldCharType="begin"/>
    </w:r>
    <w:r w:rsidRPr="00542798">
      <w:rPr>
        <w:rFonts w:ascii="Times New Roman" w:hAnsi="Times New Roman"/>
        <w:lang w:eastAsia="en-GB"/>
      </w:rPr>
      <w:instrText xml:space="preserve"> INCLUDEPICTURE "https://www.ap.be/sites/default/files/users/user663/AP_logo_staand_rgb.jpg" \* MERGEFORMATINET </w:instrText>
    </w:r>
    <w:r w:rsidR="00000000">
      <w:rPr>
        <w:rFonts w:ascii="Times New Roman" w:hAnsi="Times New Roman"/>
        <w:lang w:eastAsia="en-GB"/>
      </w:rPr>
      <w:fldChar w:fldCharType="separate"/>
    </w:r>
    <w:r w:rsidRPr="00542798">
      <w:rPr>
        <w:rFonts w:ascii="Times New Roman" w:hAnsi="Times New Roman"/>
        <w:lang w:eastAsia="en-GB"/>
      </w:rPr>
      <w:fldChar w:fldCharType="end"/>
    </w:r>
  </w:p>
  <w:p w14:paraId="4A8FD9CE" w14:textId="2758EF3A" w:rsidR="007529AC" w:rsidRPr="00D85D45" w:rsidRDefault="007529AC" w:rsidP="007529AC">
    <w:pPr>
      <w:rPr>
        <w:rFonts w:ascii="Times New Roman" w:hAnsi="Times New Roman"/>
        <w:lang w:eastAsia="en-GB"/>
      </w:rPr>
    </w:pPr>
    <w:r>
      <w:rPr>
        <w:noProof/>
        <w:lang w:eastAsia="nl-BE"/>
      </w:rPr>
      <w:drawing>
        <wp:anchor distT="0" distB="0" distL="114300" distR="114300" simplePos="0" relativeHeight="251660288" behindDoc="1" locked="0" layoutInCell="1" allowOverlap="1" wp14:anchorId="2DC55BDB" wp14:editId="524E2C2E">
          <wp:simplePos x="0" y="0"/>
          <wp:positionH relativeFrom="page">
            <wp:align>right</wp:align>
          </wp:positionH>
          <wp:positionV relativeFrom="paragraph">
            <wp:posOffset>176530</wp:posOffset>
          </wp:positionV>
          <wp:extent cx="3522980" cy="518160"/>
          <wp:effectExtent l="0" t="0" r="1270" b="0"/>
          <wp:wrapNone/>
          <wp:docPr id="7" name="Afbeelding 1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 descr="Shap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 flipV="1"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nl-BE"/>
      </w:rPr>
      <w:drawing>
        <wp:anchor distT="0" distB="0" distL="114300" distR="114300" simplePos="0" relativeHeight="251659264" behindDoc="1" locked="0" layoutInCell="1" allowOverlap="1" wp14:anchorId="0F501C29" wp14:editId="2101DEFA">
          <wp:simplePos x="0" y="0"/>
          <wp:positionH relativeFrom="page">
            <wp:align>left</wp:align>
          </wp:positionH>
          <wp:positionV relativeFrom="paragraph">
            <wp:posOffset>173355</wp:posOffset>
          </wp:positionV>
          <wp:extent cx="3522980" cy="518160"/>
          <wp:effectExtent l="0" t="0" r="1270" b="0"/>
          <wp:wrapNone/>
          <wp:docPr id="8" name="Afbeelding 6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beelding 6" descr="Shap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35F2">
      <w:rPr>
        <w:noProof/>
        <w:lang w:eastAsia="nl-BE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A3771C6" wp14:editId="5C35B0D0">
              <wp:simplePos x="0" y="0"/>
              <wp:positionH relativeFrom="column">
                <wp:posOffset>-671195</wp:posOffset>
              </wp:positionH>
              <wp:positionV relativeFrom="paragraph">
                <wp:posOffset>309245</wp:posOffset>
              </wp:positionV>
              <wp:extent cx="665480" cy="277495"/>
              <wp:effectExtent l="0" t="0" r="1270" b="8255"/>
              <wp:wrapNone/>
              <wp:docPr id="4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80" cy="277495"/>
                        <a:chOff x="0" y="0"/>
                        <a:chExt cx="1568314" cy="461474"/>
                      </a:xfrm>
                    </wpg:grpSpPr>
                    <wps:wsp>
                      <wps:cNvPr id="3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<w:pict w14:anchorId="30B32DF9">
            <v:group id="Groep 9" style="position:absolute;margin-left:-52.85pt;margin-top:24.35pt;width:52.4pt;height:21.85pt;z-index:251664384;mso-width-relative:margin;mso-height-relative:margin" coordsize="15683,4614" o:spid="_x0000_s1026" w14:anchorId="1897C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1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"/>
              <v:shape id="Punthaak 21" style="position:absolute;left:11068;width:4615;height:4614;visibility:visible;mso-wrap-style:square;v-text-anchor:middle" o:spid="_x0000_s1029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"/>
            </v:group>
          </w:pict>
        </mc:Fallback>
      </mc:AlternateContent>
    </w:r>
    <w:r w:rsidRPr="00542798">
      <w:rPr>
        <w:rFonts w:ascii="Times New Roman" w:hAnsi="Times New Roman"/>
        <w:noProof/>
        <w:lang w:eastAsia="en-GB"/>
      </w:rPr>
      <w:drawing>
        <wp:anchor distT="0" distB="0" distL="114300" distR="114300" simplePos="0" relativeHeight="251663360" behindDoc="0" locked="0" layoutInCell="1" allowOverlap="1" wp14:anchorId="1B218ED2" wp14:editId="71AC93A0">
          <wp:simplePos x="0" y="0"/>
          <wp:positionH relativeFrom="column">
            <wp:posOffset>135255</wp:posOffset>
          </wp:positionH>
          <wp:positionV relativeFrom="paragraph">
            <wp:posOffset>212725</wp:posOffset>
          </wp:positionV>
          <wp:extent cx="763905" cy="450215"/>
          <wp:effectExtent l="0" t="0" r="0" b="0"/>
          <wp:wrapNone/>
          <wp:docPr id="10" name="Picture 10" descr="Huisstijl | AP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uisstijl | AP Hogeschoo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90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BA37E78" w14:textId="588FFFE6" w:rsidR="007529AC" w:rsidRDefault="007529AC" w:rsidP="007529AC">
    <w:pPr>
      <w:pStyle w:val="Header"/>
    </w:pPr>
    <w:r w:rsidRPr="008335F2">
      <w:rPr>
        <w:noProof/>
        <w:lang w:eastAsia="nl-BE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4965D7" wp14:editId="7659FC46">
              <wp:simplePos x="0" y="0"/>
              <wp:positionH relativeFrom="column">
                <wp:posOffset>3519569</wp:posOffset>
              </wp:positionH>
              <wp:positionV relativeFrom="paragraph">
                <wp:posOffset>37465</wp:posOffset>
              </wp:positionV>
              <wp:extent cx="665684" cy="277977"/>
              <wp:effectExtent l="0" t="0" r="1270" b="8255"/>
              <wp:wrapNone/>
              <wp:docPr id="18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19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<w:pict w14:anchorId="671559D6">
            <v:group id="Groep 9" style="position:absolute;margin-left:277.15pt;margin-top:2.95pt;width:52.4pt;height:21.9pt;z-index:251662336;mso-width-relative:margin;mso-height-relative:margin" coordsize="15683,4614" o:spid="_x0000_s1026" w14:anchorId="048B2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">
              <v:shape id="Vijfhoek 19" style="position:absolute;width:9316;height:4614;visibility:visible;mso-wrap-style:square;v-text-anchor:middle" o:spid="_x0000_s1027" fillcolor="white [3212]" stroked="f" strokeweight="1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"/>
              <v:shape id="Punthaak 20" style="position:absolute;left:7776;width:4615;height:4614;visibility:visible;mso-wrap-style:square;v-text-anchor:middle" o:spid="_x0000_s1028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"/>
              <v:shape id="Punthaak 21" style="position:absolute;left:11068;width:4615;height:4614;visibility:visible;mso-wrap-style:square;v-text-anchor:middle" o:spid="_x0000_s1029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"/>
            </v:group>
          </w:pict>
        </mc:Fallback>
      </mc:AlternateContent>
    </w:r>
    <w:r>
      <w:rPr>
        <w:noProof/>
        <w:lang w:eastAsia="nl-B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27F014" wp14:editId="20966297">
              <wp:simplePos x="0" y="0"/>
              <wp:positionH relativeFrom="page">
                <wp:posOffset>5434013</wp:posOffset>
              </wp:positionH>
              <wp:positionV relativeFrom="paragraph">
                <wp:posOffset>-25717</wp:posOffset>
              </wp:positionV>
              <wp:extent cx="1885950" cy="446484"/>
              <wp:effectExtent l="0" t="0" r="0" b="0"/>
              <wp:wrapNone/>
              <wp:docPr id="13" name="Tekstvak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5950" cy="44648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5F504EA" w14:textId="77777777" w:rsidR="007529AC" w:rsidRPr="00775304" w:rsidRDefault="007529AC" w:rsidP="007529AC">
                          <w:pP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</w:rPr>
                          </w:pPr>
                          <w: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</w:rPr>
                            <w:t>NMBS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27F014" id="_x0000_t202" coordsize="21600,21600" o:spt="202" path="m,l,21600r21600,l21600,xe">
              <v:stroke joinstyle="miter"/>
              <v:path gradientshapeok="t" o:connecttype="rect"/>
            </v:shapetype>
            <v:shape id="Tekstvak 13" o:spid="_x0000_s1026" type="#_x0000_t202" style="position:absolute;margin-left:427.9pt;margin-top:-2pt;width:148.5pt;height:35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" filled="f" stroked="f" strokeweight=".5pt">
              <v:textbox>
                <w:txbxContent>
                  <w:p w14:paraId="15F504EA" w14:textId="77777777" w:rsidR="007529AC" w:rsidRPr="00775304" w:rsidRDefault="007529AC" w:rsidP="007529AC">
                    <w:pPr>
                      <w:rPr>
                        <w:rFonts w:ascii="Bahnschrift" w:hAnsi="Bahnschrift"/>
                        <w:color w:val="FFFFFF" w:themeColor="background1"/>
                        <w:sz w:val="40"/>
                      </w:rPr>
                    </w:pPr>
                    <w:r>
                      <w:rPr>
                        <w:rFonts w:ascii="Bahnschrift" w:hAnsi="Bahnschrift"/>
                        <w:color w:val="FFFFFF" w:themeColor="background1"/>
                        <w:sz w:val="40"/>
                      </w:rPr>
                      <w:t>NMBS</w:t>
                    </w:r>
                  </w:p>
                </w:txbxContent>
              </v:textbox>
              <w10:wrap anchorx="page"/>
            </v:shape>
          </w:pict>
        </mc:Fallback>
      </mc:AlternateContent>
    </w:r>
  </w:p>
  <w:p w14:paraId="66EDE09D" w14:textId="77777777" w:rsidR="00F65674" w:rsidRDefault="00F6567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Sh6VfX6rtlSnx" int2:id="hr6vKwub">
      <int2:state int2:value="Rejected" int2:type="AugLoop_Text_Critique"/>
    </int2:textHash>
    <int2:textHash int2:hashCode="ljMQylidhBx9sb" int2:id="36balabp">
      <int2:state int2:value="Rejected" int2:type="AugLoop_Text_Critique"/>
    </int2:textHash>
    <int2:textHash int2:hashCode="0OFxezH7Di0dhd" int2:id="TZyUnZIk">
      <int2:state int2:value="Rejected" int2:type="AugLoop_Text_Critique"/>
    </int2:textHash>
    <int2:textHash int2:hashCode="oeMSQyjeRM2P0o" int2:id="vDVNogtv">
      <int2:state int2:value="Rejected" int2:type="AugLoop_Text_Critique"/>
    </int2:textHash>
    <int2:textHash int2:hashCode="uAHJqqi9NjHoxO" int2:id="sYvM2R03">
      <int2:state int2:value="Rejected" int2:type="AugLoop_Text_Critique"/>
    </int2:textHash>
    <int2:textHash int2:hashCode="7tVrUGxTE5BrH7" int2:id="6UXNyJOy">
      <int2:state int2:value="Rejected" int2:type="AugLoop_Text_Critique"/>
    </int2:textHash>
    <int2:textHash int2:hashCode="2pcaq3cjCLO7EJ" int2:id="oqiJ5bI0">
      <int2:state int2:value="Rejected" int2:type="AugLoop_Text_Critique"/>
    </int2:textHash>
    <int2:textHash int2:hashCode="WyEO3PERIijfEe" int2:id="tn3yCFkY">
      <int2:state int2:value="Rejected" int2:type="AugLoop_Text_Critique"/>
    </int2:textHash>
    <int2:textHash int2:hashCode="Yqv3lcVNBqPkg6" int2:id="5dTS3cpC">
      <int2:state int2:value="Rejected" int2:type="AugLoop_Text_Critique"/>
    </int2:textHash>
    <int2:textHash int2:hashCode="AMrx/Pd7ybsh+/" int2:id="5Q3yYezU">
      <int2:state int2:value="Rejected" int2:type="AugLoop_Text_Critique"/>
    </int2:textHash>
    <int2:textHash int2:hashCode="FF9WcbbI4VY03p" int2:id="quVqZUM7">
      <int2:state int2:value="Rejected" int2:type="AugLoop_Text_Critique"/>
    </int2:textHash>
    <int2:textHash int2:hashCode="BEiaEruqauv/th" int2:id="7GM0C0P9">
      <int2:state int2:value="Rejected" int2:type="AugLoop_Text_Critique"/>
    </int2:textHash>
    <int2:textHash int2:hashCode="lb52AmHysP8m8A" int2:id="vFTTw3Ed">
      <int2:state int2:value="Rejected" int2:type="AugLoop_Text_Critique"/>
    </int2:textHash>
    <int2:textHash int2:hashCode="KSE5WLd7IuEvDR" int2:id="cMkPpDt5">
      <int2:state int2:value="Rejected" int2:type="AugLoop_Text_Critique"/>
    </int2:textHash>
    <int2:textHash int2:hashCode="QYigaYlJbH77Ny" int2:id="1tBu91qw">
      <int2:state int2:value="Rejected" int2:type="AugLoop_Text_Critique"/>
    </int2:textHash>
    <int2:textHash int2:hashCode="xFIoNJwOE1melM" int2:id="J1QPBKj4">
      <int2:state int2:value="Rejected" int2:type="AugLoop_Text_Critique"/>
    </int2:textHash>
    <int2:textHash int2:hashCode="ORJ0A+KVUF9H7p" int2:id="0uQkJ1In">
      <int2:state int2:value="Rejected" int2:type="AugLoop_Text_Critique"/>
    </int2:textHash>
    <int2:textHash int2:hashCode="+SgEIui0h7R7rE" int2:id="wq36GG2c">
      <int2:state int2:value="Rejected" int2:type="AugLoop_Text_Critique"/>
    </int2:textHash>
    <int2:textHash int2:hashCode="QFq10rkw/jcls8" int2:id="Racrb0wg">
      <int2:state int2:value="Rejected" int2:type="AugLoop_Text_Critique"/>
    </int2:textHash>
    <int2:textHash int2:hashCode="Pn62RgQ1bxW7AC" int2:id="uaB00Kkj">
      <int2:state int2:value="Rejected" int2:type="AugLoop_Text_Critique"/>
    </int2:textHash>
    <int2:textHash int2:hashCode="8KCcysEgEflLr5" int2:id="0zn0kLai">
      <int2:state int2:value="Rejected" int2:type="AugLoop_Text_Critique"/>
    </int2:textHash>
    <int2:textHash int2:hashCode="qF34Jw3MN0+QBJ" int2:id="aUU4JoVA">
      <int2:state int2:value="Rejected" int2:type="AugLoop_Text_Critique"/>
    </int2:textHash>
    <int2:textHash int2:hashCode="r5UJbIvOMKVEJJ" int2:id="4qiAbpJT">
      <int2:state int2:value="Rejected" int2:type="AugLoop_Text_Critique"/>
    </int2:textHash>
    <int2:textHash int2:hashCode="0NZudBYqoT1kx8" int2:id="UukCuPuM">
      <int2:state int2:value="Rejected" int2:type="AugLoop_Text_Critique"/>
    </int2:textHash>
    <int2:textHash int2:hashCode="MgrSZ9jZafKF7a" int2:id="ZhUA8Cp0">
      <int2:state int2:value="Rejected" int2:type="AugLoop_Text_Critique"/>
    </int2:textHash>
    <int2:textHash int2:hashCode="ZZqmc36xDse37+" int2:id="6GCrMOl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stNumber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5870392E"/>
    <w:lvl w:ilvl="0">
      <w:start w:val="1"/>
      <w:numFmt w:val="decimal"/>
      <w:pStyle w:val="ListNumber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556475CC"/>
    <w:lvl w:ilvl="0">
      <w:start w:val="1"/>
      <w:numFmt w:val="decimal"/>
      <w:pStyle w:val="ListNumber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stNumber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stBullet5"/>
      <w:lvlText w:val="–"/>
      <w:lvlJc w:val="left"/>
      <w:pPr>
        <w:tabs>
          <w:tab w:val="num" w:pos="1786"/>
        </w:tabs>
        <w:ind w:left="1786" w:hanging="198"/>
      </w:pPr>
      <w:rPr>
        <w:rFonts w:ascii="Arial" w:hAnsi="Arial" w:hint="default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stBullet4"/>
      <w:lvlText w:val="–"/>
      <w:lvlJc w:val="left"/>
      <w:pPr>
        <w:tabs>
          <w:tab w:val="num" w:pos="1389"/>
        </w:tabs>
        <w:ind w:left="1389" w:hanging="198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stBullet3"/>
      <w:lvlText w:val="–"/>
      <w:lvlJc w:val="left"/>
      <w:pPr>
        <w:tabs>
          <w:tab w:val="num" w:pos="992"/>
        </w:tabs>
        <w:ind w:left="992" w:hanging="198"/>
      </w:pPr>
      <w:rPr>
        <w:rFonts w:ascii="Arial" w:hAnsi="Arial" w:hint="default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stBullet2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stNumber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stBullet"/>
      <w:lvlText w:val="–"/>
      <w:lvlJc w:val="left"/>
      <w:pPr>
        <w:tabs>
          <w:tab w:val="num" w:pos="198"/>
        </w:tabs>
        <w:ind w:left="198" w:hanging="198"/>
      </w:pPr>
      <w:rPr>
        <w:rFonts w:ascii="Arial" w:hAnsi="Arial" w:hint="default"/>
      </w:rPr>
    </w:lvl>
  </w:abstractNum>
  <w:abstractNum w:abstractNumId="10" w15:restartNumberingAfterBreak="0">
    <w:nsid w:val="143A1CC7"/>
    <w:multiLevelType w:val="hybridMultilevel"/>
    <w:tmpl w:val="4E4ABEB4"/>
    <w:lvl w:ilvl="0" w:tplc="A2503E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286849"/>
    <w:multiLevelType w:val="hybridMultilevel"/>
    <w:tmpl w:val="19FE7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D382F"/>
    <w:multiLevelType w:val="multilevel"/>
    <w:tmpl w:val="45B2275A"/>
    <w:numStyleLink w:val="111111"/>
  </w:abstractNum>
  <w:abstractNum w:abstractNumId="13" w15:restartNumberingAfterBreak="0">
    <w:nsid w:val="44F173EA"/>
    <w:multiLevelType w:val="hybridMultilevel"/>
    <w:tmpl w:val="3E0CBE56"/>
    <w:lvl w:ilvl="0" w:tplc="89C0212A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A5DEB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CC0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60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83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49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CC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825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F03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10E14"/>
    <w:multiLevelType w:val="hybridMultilevel"/>
    <w:tmpl w:val="B086A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E31E1"/>
    <w:multiLevelType w:val="hybridMultilevel"/>
    <w:tmpl w:val="AAFAD652"/>
    <w:lvl w:ilvl="0" w:tplc="2C263174">
      <w:start w:val="1"/>
      <w:numFmt w:val="bullet"/>
      <w:lvlText w:val=""/>
      <w:lvlJc w:val="left"/>
      <w:pPr>
        <w:tabs>
          <w:tab w:val="num" w:pos="1839"/>
        </w:tabs>
        <w:ind w:left="2199" w:hanging="360"/>
      </w:pPr>
      <w:rPr>
        <w:rFonts w:ascii="Symbol" w:hAnsi="Symbol" w:hint="default"/>
      </w:rPr>
    </w:lvl>
    <w:lvl w:ilvl="1" w:tplc="B5B68F8A">
      <w:start w:val="1"/>
      <w:numFmt w:val="bullet"/>
      <w:lvlText w:val="o"/>
      <w:lvlJc w:val="left"/>
      <w:pPr>
        <w:tabs>
          <w:tab w:val="num" w:pos="2559"/>
        </w:tabs>
        <w:ind w:left="2919" w:hanging="360"/>
      </w:pPr>
      <w:rPr>
        <w:rFonts w:ascii="Courier New" w:hAnsi="Courier New" w:hint="default"/>
      </w:rPr>
    </w:lvl>
    <w:lvl w:ilvl="2" w:tplc="2E3E8A76">
      <w:start w:val="1"/>
      <w:numFmt w:val="bullet"/>
      <w:lvlText w:val=""/>
      <w:lvlJc w:val="left"/>
      <w:pPr>
        <w:tabs>
          <w:tab w:val="num" w:pos="3279"/>
        </w:tabs>
        <w:ind w:left="3639" w:hanging="360"/>
      </w:pPr>
      <w:rPr>
        <w:rFonts w:ascii="Symbol" w:hAnsi="Symbol" w:hint="default"/>
      </w:rPr>
    </w:lvl>
    <w:lvl w:ilvl="3" w:tplc="626AF7A4" w:tentative="1">
      <w:start w:val="1"/>
      <w:numFmt w:val="bullet"/>
      <w:lvlText w:val=""/>
      <w:lvlJc w:val="left"/>
      <w:pPr>
        <w:tabs>
          <w:tab w:val="num" w:pos="3999"/>
        </w:tabs>
        <w:ind w:left="4359" w:hanging="360"/>
      </w:pPr>
      <w:rPr>
        <w:rFonts w:ascii="Symbol" w:hAnsi="Symbol" w:hint="default"/>
      </w:rPr>
    </w:lvl>
    <w:lvl w:ilvl="4" w:tplc="1730CFC4" w:tentative="1">
      <w:start w:val="1"/>
      <w:numFmt w:val="bullet"/>
      <w:lvlText w:val="o"/>
      <w:lvlJc w:val="left"/>
      <w:pPr>
        <w:tabs>
          <w:tab w:val="num" w:pos="4719"/>
        </w:tabs>
        <w:ind w:left="5079" w:hanging="360"/>
      </w:pPr>
      <w:rPr>
        <w:rFonts w:ascii="Courier New" w:hAnsi="Courier New" w:hint="default"/>
      </w:rPr>
    </w:lvl>
    <w:lvl w:ilvl="5" w:tplc="1CB2637C" w:tentative="1">
      <w:start w:val="1"/>
      <w:numFmt w:val="bullet"/>
      <w:lvlText w:val=""/>
      <w:lvlJc w:val="left"/>
      <w:pPr>
        <w:tabs>
          <w:tab w:val="num" w:pos="5439"/>
        </w:tabs>
        <w:ind w:left="5799" w:hanging="360"/>
      </w:pPr>
      <w:rPr>
        <w:rFonts w:ascii="Wingdings" w:hAnsi="Wingdings" w:hint="default"/>
      </w:rPr>
    </w:lvl>
    <w:lvl w:ilvl="6" w:tplc="F28687BC" w:tentative="1">
      <w:start w:val="1"/>
      <w:numFmt w:val="bullet"/>
      <w:lvlText w:val=""/>
      <w:lvlJc w:val="left"/>
      <w:pPr>
        <w:tabs>
          <w:tab w:val="num" w:pos="6159"/>
        </w:tabs>
        <w:ind w:left="6519" w:hanging="360"/>
      </w:pPr>
      <w:rPr>
        <w:rFonts w:ascii="Symbol" w:hAnsi="Symbol" w:hint="default"/>
      </w:rPr>
    </w:lvl>
    <w:lvl w:ilvl="7" w:tplc="CDF6CB92" w:tentative="1">
      <w:start w:val="1"/>
      <w:numFmt w:val="bullet"/>
      <w:lvlText w:val="o"/>
      <w:lvlJc w:val="left"/>
      <w:pPr>
        <w:tabs>
          <w:tab w:val="num" w:pos="6879"/>
        </w:tabs>
        <w:ind w:left="7239" w:hanging="360"/>
      </w:pPr>
      <w:rPr>
        <w:rFonts w:ascii="Courier New" w:hAnsi="Courier New" w:hint="default"/>
      </w:rPr>
    </w:lvl>
    <w:lvl w:ilvl="8" w:tplc="40DEDF04" w:tentative="1">
      <w:start w:val="1"/>
      <w:numFmt w:val="bullet"/>
      <w:lvlText w:val=""/>
      <w:lvlJc w:val="left"/>
      <w:pPr>
        <w:tabs>
          <w:tab w:val="num" w:pos="7599"/>
        </w:tabs>
        <w:ind w:left="7959" w:hanging="360"/>
      </w:pPr>
      <w:rPr>
        <w:rFonts w:ascii="Wingdings" w:hAnsi="Wingdings" w:hint="default"/>
      </w:rPr>
    </w:lvl>
  </w:abstractNum>
  <w:abstractNum w:abstractNumId="16" w15:restartNumberingAfterBreak="0">
    <w:nsid w:val="651B7D08"/>
    <w:multiLevelType w:val="hybridMultilevel"/>
    <w:tmpl w:val="2AFEC8C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167B42"/>
    <w:multiLevelType w:val="multilevel"/>
    <w:tmpl w:val="45B2275A"/>
    <w:styleLink w:val="111111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8" w15:restartNumberingAfterBreak="0">
    <w:nsid w:val="6C764325"/>
    <w:multiLevelType w:val="hybridMultilevel"/>
    <w:tmpl w:val="E172744C"/>
    <w:lvl w:ilvl="0" w:tplc="CFE628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E34CBB"/>
    <w:multiLevelType w:val="hybridMultilevel"/>
    <w:tmpl w:val="5A2E0F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35EB3"/>
    <w:multiLevelType w:val="hybridMultilevel"/>
    <w:tmpl w:val="45CC391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545145">
    <w:abstractNumId w:val="13"/>
  </w:num>
  <w:num w:numId="2" w16cid:durableId="1737632289">
    <w:abstractNumId w:val="17"/>
  </w:num>
  <w:num w:numId="3" w16cid:durableId="1766611906">
    <w:abstractNumId w:val="12"/>
  </w:num>
  <w:num w:numId="4" w16cid:durableId="2084057347">
    <w:abstractNumId w:val="9"/>
  </w:num>
  <w:num w:numId="5" w16cid:durableId="362560282">
    <w:abstractNumId w:val="7"/>
  </w:num>
  <w:num w:numId="6" w16cid:durableId="62727421">
    <w:abstractNumId w:val="6"/>
  </w:num>
  <w:num w:numId="7" w16cid:durableId="14579172">
    <w:abstractNumId w:val="5"/>
  </w:num>
  <w:num w:numId="8" w16cid:durableId="2110850060">
    <w:abstractNumId w:val="4"/>
  </w:num>
  <w:num w:numId="9" w16cid:durableId="267126265">
    <w:abstractNumId w:val="8"/>
  </w:num>
  <w:num w:numId="10" w16cid:durableId="2088647911">
    <w:abstractNumId w:val="3"/>
  </w:num>
  <w:num w:numId="11" w16cid:durableId="85344139">
    <w:abstractNumId w:val="2"/>
  </w:num>
  <w:num w:numId="12" w16cid:durableId="2071418272">
    <w:abstractNumId w:val="1"/>
  </w:num>
  <w:num w:numId="13" w16cid:durableId="814027121">
    <w:abstractNumId w:val="0"/>
  </w:num>
  <w:num w:numId="14" w16cid:durableId="1434595073">
    <w:abstractNumId w:val="18"/>
  </w:num>
  <w:num w:numId="15" w16cid:durableId="1712149831">
    <w:abstractNumId w:val="10"/>
  </w:num>
  <w:num w:numId="16" w16cid:durableId="243225185">
    <w:abstractNumId w:val="15"/>
  </w:num>
  <w:num w:numId="17" w16cid:durableId="747580177">
    <w:abstractNumId w:val="14"/>
  </w:num>
  <w:num w:numId="18" w16cid:durableId="1859545403">
    <w:abstractNumId w:val="11"/>
  </w:num>
  <w:num w:numId="19" w16cid:durableId="1035235850">
    <w:abstractNumId w:val="20"/>
  </w:num>
  <w:num w:numId="20" w16cid:durableId="1746534644">
    <w:abstractNumId w:val="19"/>
  </w:num>
  <w:num w:numId="21" w16cid:durableId="19423735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A32"/>
    <w:rsid w:val="00000E42"/>
    <w:rsid w:val="00002BE9"/>
    <w:rsid w:val="00006835"/>
    <w:rsid w:val="00032490"/>
    <w:rsid w:val="000342BC"/>
    <w:rsid w:val="00035AB4"/>
    <w:rsid w:val="00036D0A"/>
    <w:rsid w:val="00061652"/>
    <w:rsid w:val="000658DB"/>
    <w:rsid w:val="00085C22"/>
    <w:rsid w:val="000C1A2E"/>
    <w:rsid w:val="000D7E75"/>
    <w:rsid w:val="000E0AA0"/>
    <w:rsid w:val="000E51F0"/>
    <w:rsid w:val="000F6812"/>
    <w:rsid w:val="00100055"/>
    <w:rsid w:val="0010428E"/>
    <w:rsid w:val="001049B4"/>
    <w:rsid w:val="00110579"/>
    <w:rsid w:val="001113A0"/>
    <w:rsid w:val="00112D67"/>
    <w:rsid w:val="00113BC2"/>
    <w:rsid w:val="00114594"/>
    <w:rsid w:val="001173E4"/>
    <w:rsid w:val="00122B54"/>
    <w:rsid w:val="00142A4D"/>
    <w:rsid w:val="00144947"/>
    <w:rsid w:val="0015628D"/>
    <w:rsid w:val="00192815"/>
    <w:rsid w:val="00192FB0"/>
    <w:rsid w:val="00193006"/>
    <w:rsid w:val="00195C90"/>
    <w:rsid w:val="001A64FB"/>
    <w:rsid w:val="001B0D0F"/>
    <w:rsid w:val="001C57C5"/>
    <w:rsid w:val="001D20D2"/>
    <w:rsid w:val="001D3148"/>
    <w:rsid w:val="001E1B7C"/>
    <w:rsid w:val="001E5A32"/>
    <w:rsid w:val="001F2492"/>
    <w:rsid w:val="0020215B"/>
    <w:rsid w:val="00226BDE"/>
    <w:rsid w:val="0023347B"/>
    <w:rsid w:val="0023738D"/>
    <w:rsid w:val="0024520B"/>
    <w:rsid w:val="0025560E"/>
    <w:rsid w:val="0025782A"/>
    <w:rsid w:val="002628D2"/>
    <w:rsid w:val="002712C1"/>
    <w:rsid w:val="00273F23"/>
    <w:rsid w:val="0028010D"/>
    <w:rsid w:val="00283D86"/>
    <w:rsid w:val="002A2973"/>
    <w:rsid w:val="002A5218"/>
    <w:rsid w:val="002B6D71"/>
    <w:rsid w:val="002B71BD"/>
    <w:rsid w:val="002C2578"/>
    <w:rsid w:val="002C3EE8"/>
    <w:rsid w:val="002C4BDB"/>
    <w:rsid w:val="002C57C2"/>
    <w:rsid w:val="002D0F6D"/>
    <w:rsid w:val="002E03E7"/>
    <w:rsid w:val="002E21CE"/>
    <w:rsid w:val="002F57E6"/>
    <w:rsid w:val="003021D0"/>
    <w:rsid w:val="0030551E"/>
    <w:rsid w:val="00310BF0"/>
    <w:rsid w:val="00310FE6"/>
    <w:rsid w:val="00314E61"/>
    <w:rsid w:val="00314F52"/>
    <w:rsid w:val="00316D5F"/>
    <w:rsid w:val="00333D10"/>
    <w:rsid w:val="00345C41"/>
    <w:rsid w:val="00351DC7"/>
    <w:rsid w:val="003543B5"/>
    <w:rsid w:val="00357737"/>
    <w:rsid w:val="00360C43"/>
    <w:rsid w:val="00361407"/>
    <w:rsid w:val="00366D2C"/>
    <w:rsid w:val="003701F8"/>
    <w:rsid w:val="003761F4"/>
    <w:rsid w:val="00395943"/>
    <w:rsid w:val="003A34B4"/>
    <w:rsid w:val="003A59F4"/>
    <w:rsid w:val="003B19D1"/>
    <w:rsid w:val="003C2990"/>
    <w:rsid w:val="003C2EA4"/>
    <w:rsid w:val="003C3471"/>
    <w:rsid w:val="003D1943"/>
    <w:rsid w:val="003E3A1F"/>
    <w:rsid w:val="003F62AF"/>
    <w:rsid w:val="003F7D62"/>
    <w:rsid w:val="00402EAE"/>
    <w:rsid w:val="004034B1"/>
    <w:rsid w:val="004248BE"/>
    <w:rsid w:val="004441F2"/>
    <w:rsid w:val="0045127E"/>
    <w:rsid w:val="00455D92"/>
    <w:rsid w:val="004578BE"/>
    <w:rsid w:val="004579E7"/>
    <w:rsid w:val="00467D89"/>
    <w:rsid w:val="00486504"/>
    <w:rsid w:val="00493A0C"/>
    <w:rsid w:val="004C652D"/>
    <w:rsid w:val="004C6578"/>
    <w:rsid w:val="004E4412"/>
    <w:rsid w:val="004F333E"/>
    <w:rsid w:val="004F36E7"/>
    <w:rsid w:val="00501865"/>
    <w:rsid w:val="00502AB8"/>
    <w:rsid w:val="0051399C"/>
    <w:rsid w:val="00527923"/>
    <w:rsid w:val="00530261"/>
    <w:rsid w:val="00530A15"/>
    <w:rsid w:val="0053448F"/>
    <w:rsid w:val="00545906"/>
    <w:rsid w:val="0054606F"/>
    <w:rsid w:val="00556F95"/>
    <w:rsid w:val="00586D3E"/>
    <w:rsid w:val="00590CDD"/>
    <w:rsid w:val="00591E10"/>
    <w:rsid w:val="005A2E83"/>
    <w:rsid w:val="005B2D1D"/>
    <w:rsid w:val="005B520E"/>
    <w:rsid w:val="005E1AAA"/>
    <w:rsid w:val="005F058D"/>
    <w:rsid w:val="00612916"/>
    <w:rsid w:val="00623C04"/>
    <w:rsid w:val="0062D405"/>
    <w:rsid w:val="00634715"/>
    <w:rsid w:val="006370F3"/>
    <w:rsid w:val="00640946"/>
    <w:rsid w:val="00643E91"/>
    <w:rsid w:val="00646E5D"/>
    <w:rsid w:val="006545F4"/>
    <w:rsid w:val="00671F35"/>
    <w:rsid w:val="00672E6F"/>
    <w:rsid w:val="00680A18"/>
    <w:rsid w:val="00681105"/>
    <w:rsid w:val="00693DF2"/>
    <w:rsid w:val="006A0E23"/>
    <w:rsid w:val="006A5C64"/>
    <w:rsid w:val="006B7A08"/>
    <w:rsid w:val="006BF41F"/>
    <w:rsid w:val="006C3905"/>
    <w:rsid w:val="006D0B01"/>
    <w:rsid w:val="006D4D56"/>
    <w:rsid w:val="006D5791"/>
    <w:rsid w:val="006D7BC2"/>
    <w:rsid w:val="006E6CB6"/>
    <w:rsid w:val="006F417B"/>
    <w:rsid w:val="00721B1D"/>
    <w:rsid w:val="00724F8F"/>
    <w:rsid w:val="00726041"/>
    <w:rsid w:val="007421DC"/>
    <w:rsid w:val="00747133"/>
    <w:rsid w:val="007513E5"/>
    <w:rsid w:val="007529AC"/>
    <w:rsid w:val="007607EB"/>
    <w:rsid w:val="00775A9F"/>
    <w:rsid w:val="007848DB"/>
    <w:rsid w:val="00785EA5"/>
    <w:rsid w:val="007A4EDC"/>
    <w:rsid w:val="007A78C5"/>
    <w:rsid w:val="007C0A1E"/>
    <w:rsid w:val="007C4CAD"/>
    <w:rsid w:val="007E089B"/>
    <w:rsid w:val="007F5CB9"/>
    <w:rsid w:val="007F60D4"/>
    <w:rsid w:val="00805E79"/>
    <w:rsid w:val="00817485"/>
    <w:rsid w:val="00817970"/>
    <w:rsid w:val="0082615A"/>
    <w:rsid w:val="00844B5C"/>
    <w:rsid w:val="00854940"/>
    <w:rsid w:val="0085495B"/>
    <w:rsid w:val="00877EA5"/>
    <w:rsid w:val="00882290"/>
    <w:rsid w:val="008942DE"/>
    <w:rsid w:val="008974B9"/>
    <w:rsid w:val="008C1317"/>
    <w:rsid w:val="008C1423"/>
    <w:rsid w:val="008C3F8A"/>
    <w:rsid w:val="008E0DC8"/>
    <w:rsid w:val="008F79C0"/>
    <w:rsid w:val="009041F6"/>
    <w:rsid w:val="00905B28"/>
    <w:rsid w:val="009126D3"/>
    <w:rsid w:val="00922541"/>
    <w:rsid w:val="0092583C"/>
    <w:rsid w:val="00942FF6"/>
    <w:rsid w:val="00943D2D"/>
    <w:rsid w:val="009451B8"/>
    <w:rsid w:val="009649AA"/>
    <w:rsid w:val="00980451"/>
    <w:rsid w:val="00983D4E"/>
    <w:rsid w:val="009A37C5"/>
    <w:rsid w:val="009C0BDC"/>
    <w:rsid w:val="009C7D16"/>
    <w:rsid w:val="00A07E1E"/>
    <w:rsid w:val="00A13F88"/>
    <w:rsid w:val="00A173D8"/>
    <w:rsid w:val="00A1772C"/>
    <w:rsid w:val="00A206D1"/>
    <w:rsid w:val="00A22EF1"/>
    <w:rsid w:val="00A36237"/>
    <w:rsid w:val="00A41141"/>
    <w:rsid w:val="00A50A30"/>
    <w:rsid w:val="00A56473"/>
    <w:rsid w:val="00A5691C"/>
    <w:rsid w:val="00A5720D"/>
    <w:rsid w:val="00A724E8"/>
    <w:rsid w:val="00A75082"/>
    <w:rsid w:val="00A8111D"/>
    <w:rsid w:val="00A83D98"/>
    <w:rsid w:val="00A83DA2"/>
    <w:rsid w:val="00AB30CD"/>
    <w:rsid w:val="00AC0C84"/>
    <w:rsid w:val="00AD3219"/>
    <w:rsid w:val="00B039FF"/>
    <w:rsid w:val="00B04475"/>
    <w:rsid w:val="00B06AD2"/>
    <w:rsid w:val="00B15CF3"/>
    <w:rsid w:val="00B206DC"/>
    <w:rsid w:val="00B32C17"/>
    <w:rsid w:val="00B417A6"/>
    <w:rsid w:val="00B4238A"/>
    <w:rsid w:val="00B51928"/>
    <w:rsid w:val="00B65AA5"/>
    <w:rsid w:val="00B67CD4"/>
    <w:rsid w:val="00B80C2A"/>
    <w:rsid w:val="00B86DDC"/>
    <w:rsid w:val="00B91932"/>
    <w:rsid w:val="00B979EA"/>
    <w:rsid w:val="00BA02BD"/>
    <w:rsid w:val="00BA3D8D"/>
    <w:rsid w:val="00BB14F4"/>
    <w:rsid w:val="00BC5066"/>
    <w:rsid w:val="00BC608F"/>
    <w:rsid w:val="00BD0667"/>
    <w:rsid w:val="00BD20E4"/>
    <w:rsid w:val="00BE3979"/>
    <w:rsid w:val="00BF2705"/>
    <w:rsid w:val="00C079FE"/>
    <w:rsid w:val="00C1118D"/>
    <w:rsid w:val="00C133D8"/>
    <w:rsid w:val="00C16A1D"/>
    <w:rsid w:val="00C223E9"/>
    <w:rsid w:val="00C27C3E"/>
    <w:rsid w:val="00C43ED3"/>
    <w:rsid w:val="00C722D6"/>
    <w:rsid w:val="00C77107"/>
    <w:rsid w:val="00C77C2B"/>
    <w:rsid w:val="00C95E66"/>
    <w:rsid w:val="00CA4E9D"/>
    <w:rsid w:val="00CA6D6F"/>
    <w:rsid w:val="00CB1D10"/>
    <w:rsid w:val="00CB3C46"/>
    <w:rsid w:val="00CD56D0"/>
    <w:rsid w:val="00CD6952"/>
    <w:rsid w:val="00CE0902"/>
    <w:rsid w:val="00CF0135"/>
    <w:rsid w:val="00D063D3"/>
    <w:rsid w:val="00D06B8A"/>
    <w:rsid w:val="00D139DD"/>
    <w:rsid w:val="00D22DE8"/>
    <w:rsid w:val="00D3438D"/>
    <w:rsid w:val="00D3550A"/>
    <w:rsid w:val="00D41533"/>
    <w:rsid w:val="00D647CB"/>
    <w:rsid w:val="00D665D1"/>
    <w:rsid w:val="00D73415"/>
    <w:rsid w:val="00D8182E"/>
    <w:rsid w:val="00D81C89"/>
    <w:rsid w:val="00DA38CB"/>
    <w:rsid w:val="00DA68AD"/>
    <w:rsid w:val="00DD40A9"/>
    <w:rsid w:val="00DF4463"/>
    <w:rsid w:val="00E12FCB"/>
    <w:rsid w:val="00E13376"/>
    <w:rsid w:val="00E22FC0"/>
    <w:rsid w:val="00E244DA"/>
    <w:rsid w:val="00E325DF"/>
    <w:rsid w:val="00E32602"/>
    <w:rsid w:val="00E4496C"/>
    <w:rsid w:val="00E47BAE"/>
    <w:rsid w:val="00EC1B3E"/>
    <w:rsid w:val="00ED23D7"/>
    <w:rsid w:val="00F03839"/>
    <w:rsid w:val="00F1375D"/>
    <w:rsid w:val="00F21AA5"/>
    <w:rsid w:val="00F2329C"/>
    <w:rsid w:val="00F43756"/>
    <w:rsid w:val="00F56718"/>
    <w:rsid w:val="00F65674"/>
    <w:rsid w:val="00F6717B"/>
    <w:rsid w:val="00F77380"/>
    <w:rsid w:val="00FB7914"/>
    <w:rsid w:val="00FC27B1"/>
    <w:rsid w:val="00FD0E5A"/>
    <w:rsid w:val="00FD26EC"/>
    <w:rsid w:val="00FD3C47"/>
    <w:rsid w:val="00FE36F3"/>
    <w:rsid w:val="00FF57D3"/>
    <w:rsid w:val="00FF70D7"/>
    <w:rsid w:val="015571FD"/>
    <w:rsid w:val="01C88F0D"/>
    <w:rsid w:val="0342C6E0"/>
    <w:rsid w:val="03997F76"/>
    <w:rsid w:val="03C9D79B"/>
    <w:rsid w:val="04050A4E"/>
    <w:rsid w:val="04593C32"/>
    <w:rsid w:val="054B24B0"/>
    <w:rsid w:val="0661FF61"/>
    <w:rsid w:val="07455AF3"/>
    <w:rsid w:val="078182FA"/>
    <w:rsid w:val="081822C0"/>
    <w:rsid w:val="0822EC47"/>
    <w:rsid w:val="084DD15C"/>
    <w:rsid w:val="08A2AF73"/>
    <w:rsid w:val="0949BB31"/>
    <w:rsid w:val="0A2D3784"/>
    <w:rsid w:val="0C28B353"/>
    <w:rsid w:val="0CB0D0DC"/>
    <w:rsid w:val="0D80A1B6"/>
    <w:rsid w:val="0DBA10E2"/>
    <w:rsid w:val="0DEA954F"/>
    <w:rsid w:val="0EFEBACC"/>
    <w:rsid w:val="0F1719F1"/>
    <w:rsid w:val="0F972007"/>
    <w:rsid w:val="0FE303EC"/>
    <w:rsid w:val="1380AD80"/>
    <w:rsid w:val="13D7111C"/>
    <w:rsid w:val="141E8291"/>
    <w:rsid w:val="14BACB4F"/>
    <w:rsid w:val="15D6001A"/>
    <w:rsid w:val="15E2FB52"/>
    <w:rsid w:val="15E777B2"/>
    <w:rsid w:val="169DF5C9"/>
    <w:rsid w:val="17FAE710"/>
    <w:rsid w:val="17FBC849"/>
    <w:rsid w:val="18559342"/>
    <w:rsid w:val="18984B49"/>
    <w:rsid w:val="19930127"/>
    <w:rsid w:val="19C95E85"/>
    <w:rsid w:val="1AAC6EDB"/>
    <w:rsid w:val="1AB78ED6"/>
    <w:rsid w:val="1B25DEA6"/>
    <w:rsid w:val="1D40AA63"/>
    <w:rsid w:val="1EA57594"/>
    <w:rsid w:val="1F273DC5"/>
    <w:rsid w:val="1FA78563"/>
    <w:rsid w:val="207676F6"/>
    <w:rsid w:val="211D894C"/>
    <w:rsid w:val="2133E9A8"/>
    <w:rsid w:val="21D3C80A"/>
    <w:rsid w:val="236B13CB"/>
    <w:rsid w:val="240CF526"/>
    <w:rsid w:val="25B4E08B"/>
    <w:rsid w:val="25EC2860"/>
    <w:rsid w:val="26BE0B07"/>
    <w:rsid w:val="26F4DFEC"/>
    <w:rsid w:val="272BD822"/>
    <w:rsid w:val="27AC57FE"/>
    <w:rsid w:val="2A674908"/>
    <w:rsid w:val="2BEDFD5B"/>
    <w:rsid w:val="2C1ACB33"/>
    <w:rsid w:val="2C65500C"/>
    <w:rsid w:val="2C8E1658"/>
    <w:rsid w:val="2D2FE3CB"/>
    <w:rsid w:val="2E1F1D99"/>
    <w:rsid w:val="2E3F575B"/>
    <w:rsid w:val="2FB9F29C"/>
    <w:rsid w:val="3023528B"/>
    <w:rsid w:val="31F79485"/>
    <w:rsid w:val="3288DAA0"/>
    <w:rsid w:val="3295304A"/>
    <w:rsid w:val="32FB3E3C"/>
    <w:rsid w:val="333AAF1A"/>
    <w:rsid w:val="34EDB474"/>
    <w:rsid w:val="35158156"/>
    <w:rsid w:val="36B0EBCC"/>
    <w:rsid w:val="37432DEA"/>
    <w:rsid w:val="37B08221"/>
    <w:rsid w:val="39668B3B"/>
    <w:rsid w:val="3A3B759D"/>
    <w:rsid w:val="3B980E1E"/>
    <w:rsid w:val="3BF0427C"/>
    <w:rsid w:val="3C872FAA"/>
    <w:rsid w:val="3DA1C901"/>
    <w:rsid w:val="3DE11467"/>
    <w:rsid w:val="406A0816"/>
    <w:rsid w:val="40941FDA"/>
    <w:rsid w:val="40A847F9"/>
    <w:rsid w:val="40A8D83B"/>
    <w:rsid w:val="40CEAEA3"/>
    <w:rsid w:val="413CC16F"/>
    <w:rsid w:val="415DCB09"/>
    <w:rsid w:val="41A95BFF"/>
    <w:rsid w:val="431AA39F"/>
    <w:rsid w:val="439057D5"/>
    <w:rsid w:val="44DA87DD"/>
    <w:rsid w:val="45D0574B"/>
    <w:rsid w:val="45FCAC82"/>
    <w:rsid w:val="46446E85"/>
    <w:rsid w:val="4710B7A5"/>
    <w:rsid w:val="47AD04CD"/>
    <w:rsid w:val="47E238EF"/>
    <w:rsid w:val="47F2C811"/>
    <w:rsid w:val="4A4D826B"/>
    <w:rsid w:val="4B1A7BAD"/>
    <w:rsid w:val="4B231BF4"/>
    <w:rsid w:val="4B40BB5C"/>
    <w:rsid w:val="4B92C231"/>
    <w:rsid w:val="4C00501A"/>
    <w:rsid w:val="4C5251E5"/>
    <w:rsid w:val="4CB7D1BF"/>
    <w:rsid w:val="4D20CDDD"/>
    <w:rsid w:val="4F0A77FA"/>
    <w:rsid w:val="4FE12EF4"/>
    <w:rsid w:val="51F4026E"/>
    <w:rsid w:val="5240AFA0"/>
    <w:rsid w:val="52F9F860"/>
    <w:rsid w:val="5345D802"/>
    <w:rsid w:val="535F0818"/>
    <w:rsid w:val="53929DE5"/>
    <w:rsid w:val="53B03B43"/>
    <w:rsid w:val="543E9044"/>
    <w:rsid w:val="54FD5621"/>
    <w:rsid w:val="5558C733"/>
    <w:rsid w:val="55675664"/>
    <w:rsid w:val="55EED791"/>
    <w:rsid w:val="57260E8A"/>
    <w:rsid w:val="580221DE"/>
    <w:rsid w:val="591A253F"/>
    <w:rsid w:val="595BD819"/>
    <w:rsid w:val="598642C2"/>
    <w:rsid w:val="5A1DD3EA"/>
    <w:rsid w:val="5AB0FAC1"/>
    <w:rsid w:val="5ADC472E"/>
    <w:rsid w:val="5B0EE038"/>
    <w:rsid w:val="5B4D8D09"/>
    <w:rsid w:val="5B4EF1D8"/>
    <w:rsid w:val="5B6B49E0"/>
    <w:rsid w:val="5BDA84C1"/>
    <w:rsid w:val="5C8C3B38"/>
    <w:rsid w:val="5CBA9305"/>
    <w:rsid w:val="5CBFF750"/>
    <w:rsid w:val="5D5BB5ED"/>
    <w:rsid w:val="5DF71CA0"/>
    <w:rsid w:val="5E0E7E95"/>
    <w:rsid w:val="5F33B84E"/>
    <w:rsid w:val="5FB26E52"/>
    <w:rsid w:val="5FD2D58A"/>
    <w:rsid w:val="5FD76D3B"/>
    <w:rsid w:val="6057D7CD"/>
    <w:rsid w:val="607537B4"/>
    <w:rsid w:val="60978624"/>
    <w:rsid w:val="62261FD7"/>
    <w:rsid w:val="62264A12"/>
    <w:rsid w:val="626A0A08"/>
    <w:rsid w:val="62C0D788"/>
    <w:rsid w:val="647F53B0"/>
    <w:rsid w:val="65092766"/>
    <w:rsid w:val="654A659A"/>
    <w:rsid w:val="65A2C9BE"/>
    <w:rsid w:val="65EF6FBD"/>
    <w:rsid w:val="6674EED2"/>
    <w:rsid w:val="66F9E5B3"/>
    <w:rsid w:val="68945F67"/>
    <w:rsid w:val="68B92FB5"/>
    <w:rsid w:val="69256B53"/>
    <w:rsid w:val="6959B742"/>
    <w:rsid w:val="6A2CF7FA"/>
    <w:rsid w:val="6AAD1182"/>
    <w:rsid w:val="6AB45B01"/>
    <w:rsid w:val="6CC8A940"/>
    <w:rsid w:val="6DDD645D"/>
    <w:rsid w:val="6E0F6EA2"/>
    <w:rsid w:val="6E40571E"/>
    <w:rsid w:val="6EA14536"/>
    <w:rsid w:val="6EA4AED3"/>
    <w:rsid w:val="6F95A04D"/>
    <w:rsid w:val="7079EDD6"/>
    <w:rsid w:val="71F016C3"/>
    <w:rsid w:val="7245667D"/>
    <w:rsid w:val="729B3B5F"/>
    <w:rsid w:val="74907BF8"/>
    <w:rsid w:val="76D007F8"/>
    <w:rsid w:val="779634F6"/>
    <w:rsid w:val="785F8E26"/>
    <w:rsid w:val="7A102688"/>
    <w:rsid w:val="7A574111"/>
    <w:rsid w:val="7ADE8406"/>
    <w:rsid w:val="7B46C680"/>
    <w:rsid w:val="7C91A819"/>
    <w:rsid w:val="7E001000"/>
    <w:rsid w:val="7EC99877"/>
    <w:rsid w:val="7F32A915"/>
    <w:rsid w:val="7FC0C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5F5C4"/>
  <w15:chartTrackingRefBased/>
  <w15:docId w15:val="{A486E450-D96B-4770-A5BE-FBEB94D8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BC2"/>
    <w:pPr>
      <w:spacing w:after="0" w:line="360" w:lineRule="auto"/>
    </w:pPr>
    <w:rPr>
      <w:rFonts w:ascii="Arial" w:hAnsi="Arial"/>
      <w:position w:val="6"/>
      <w:sz w:val="24"/>
    </w:rPr>
  </w:style>
  <w:style w:type="paragraph" w:styleId="Heading1">
    <w:name w:val="heading 1"/>
    <w:basedOn w:val="Normal"/>
    <w:next w:val="Normal"/>
    <w:link w:val="Heading1Char"/>
    <w:qFormat/>
    <w:rsid w:val="004034B1"/>
    <w:pPr>
      <w:keepNext/>
      <w:numPr>
        <w:numId w:val="3"/>
      </w:numPr>
      <w:outlineLvl w:val="0"/>
    </w:pPr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qFormat/>
    <w:rsid w:val="004034B1"/>
    <w:pPr>
      <w:keepNext/>
      <w:numPr>
        <w:ilvl w:val="1"/>
        <w:numId w:val="3"/>
      </w:numPr>
      <w:outlineLvl w:val="1"/>
    </w:pPr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paragraph" w:styleId="Heading3">
    <w:name w:val="heading 3"/>
    <w:basedOn w:val="Normal"/>
    <w:next w:val="Normal"/>
    <w:link w:val="Heading3Char"/>
    <w:qFormat/>
    <w:rsid w:val="004034B1"/>
    <w:pPr>
      <w:keepNext/>
      <w:numPr>
        <w:ilvl w:val="2"/>
        <w:numId w:val="3"/>
      </w:numPr>
      <w:outlineLvl w:val="2"/>
    </w:pPr>
    <w:rPr>
      <w:rFonts w:ascii="Century Gothic" w:eastAsia="Times New Roman" w:hAnsi="Century Gothic" w:cs="Arial"/>
      <w:b/>
      <w:bCs/>
      <w:szCs w:val="26"/>
      <w:lang w:val="nl-NL" w:eastAsia="nl-NL"/>
    </w:rPr>
  </w:style>
  <w:style w:type="paragraph" w:styleId="Heading4">
    <w:name w:val="heading 4"/>
    <w:basedOn w:val="Normal"/>
    <w:next w:val="Normal"/>
    <w:link w:val="Heading4Char"/>
    <w:qFormat/>
    <w:rsid w:val="004F36E7"/>
    <w:pPr>
      <w:keepNext/>
      <w:numPr>
        <w:ilvl w:val="3"/>
        <w:numId w:val="3"/>
      </w:numPr>
      <w:outlineLvl w:val="3"/>
    </w:pPr>
    <w:rPr>
      <w:rFonts w:ascii="Century Gothic" w:eastAsia="Times New Roman" w:hAnsi="Century Gothic" w:cs="Times New Roman"/>
      <w:b/>
      <w:bCs/>
      <w:szCs w:val="28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B3E"/>
  </w:style>
  <w:style w:type="paragraph" w:styleId="Footer">
    <w:name w:val="footer"/>
    <w:basedOn w:val="Normal"/>
    <w:link w:val="Foot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B3E"/>
  </w:style>
  <w:style w:type="paragraph" w:styleId="Title">
    <w:name w:val="Title"/>
    <w:basedOn w:val="Normal"/>
    <w:next w:val="Normal"/>
    <w:link w:val="Title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4B1"/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link w:val="Subtitle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eastAsiaTheme="minorEastAsia" w:hAnsi="Century Gothic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034B1"/>
    <w:rPr>
      <w:rFonts w:ascii="Century Gothic" w:eastAsiaTheme="minorEastAsia" w:hAnsi="Century Gothic"/>
      <w:spacing w:val="15"/>
      <w:sz w:val="32"/>
    </w:rPr>
  </w:style>
  <w:style w:type="character" w:customStyle="1" w:styleId="Heading1Char">
    <w:name w:val="Heading 1 Char"/>
    <w:basedOn w:val="DefaultParagraphFont"/>
    <w:link w:val="Heading1"/>
    <w:rsid w:val="004034B1"/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rsid w:val="004034B1"/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character" w:customStyle="1" w:styleId="Heading3Char">
    <w:name w:val="Heading 3 Char"/>
    <w:basedOn w:val="DefaultParagraphFont"/>
    <w:link w:val="Heading3"/>
    <w:rsid w:val="004034B1"/>
    <w:rPr>
      <w:rFonts w:ascii="Century Gothic" w:eastAsia="Times New Roman" w:hAnsi="Century Gothic" w:cs="Arial"/>
      <w:b/>
      <w:bCs/>
      <w:sz w:val="24"/>
      <w:szCs w:val="26"/>
      <w:lang w:val="nl-NL" w:eastAsia="nl-NL"/>
    </w:rPr>
  </w:style>
  <w:style w:type="character" w:customStyle="1" w:styleId="Heading4Char">
    <w:name w:val="Heading 4 Char"/>
    <w:basedOn w:val="DefaultParagraphFont"/>
    <w:link w:val="Heading4"/>
    <w:rsid w:val="004F36E7"/>
    <w:rPr>
      <w:rFonts w:ascii="Century Gothic" w:eastAsia="Times New Roman" w:hAnsi="Century Gothic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NoList"/>
    <w:semiHidden/>
    <w:rsid w:val="00EC1B3E"/>
    <w:pPr>
      <w:numPr>
        <w:numId w:val="2"/>
      </w:numPr>
    </w:pPr>
  </w:style>
  <w:style w:type="paragraph" w:customStyle="1" w:styleId="Standaard12ptn">
    <w:name w:val="Standaard 12ptn"/>
    <w:basedOn w:val="Normal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stBullet">
    <w:name w:val="List Bullet"/>
    <w:basedOn w:val="Normal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stBullet2">
    <w:name w:val="List Bullet 2"/>
    <w:basedOn w:val="Normal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stBullet3">
    <w:name w:val="List Bullet 3"/>
    <w:basedOn w:val="Normal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stBullet4">
    <w:name w:val="List Bullet 4"/>
    <w:basedOn w:val="Normal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stBullet5">
    <w:name w:val="List Bullet 5"/>
    <w:basedOn w:val="Normal"/>
    <w:autoRedefine/>
    <w:qFormat/>
    <w:rsid w:val="00640946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stNumber">
    <w:name w:val="List Number"/>
    <w:basedOn w:val="Normal"/>
    <w:autoRedefine/>
    <w:qFormat/>
    <w:rsid w:val="004F36E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stNumber2">
    <w:name w:val="List Number 2"/>
    <w:basedOn w:val="Normal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stNumber3">
    <w:name w:val="List Number 3"/>
    <w:basedOn w:val="Normal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stNumber4">
    <w:name w:val="List Number 4"/>
    <w:basedOn w:val="Normal"/>
    <w:autoRedefine/>
    <w:qFormat/>
    <w:rsid w:val="00FF70D7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ListNumber5">
    <w:name w:val="List Number 5"/>
    <w:basedOn w:val="Normal"/>
    <w:autoRedefine/>
    <w:qFormat/>
    <w:rsid w:val="00640946"/>
    <w:pPr>
      <w:numPr>
        <w:numId w:val="13"/>
      </w:numPr>
    </w:pPr>
    <w:rPr>
      <w:rFonts w:eastAsia="Times New Roman" w:cs="Times New Roman"/>
      <w:szCs w:val="24"/>
      <w:lang w:val="nl-NL" w:eastAsia="nl-NL"/>
    </w:rPr>
  </w:style>
  <w:style w:type="paragraph" w:styleId="FootnoteText">
    <w:name w:val="footnote text"/>
    <w:basedOn w:val="Normal"/>
    <w:link w:val="Foot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FootnoteTextChar">
    <w:name w:val="Footnote Text Char"/>
    <w:basedOn w:val="DefaultParagraphFont"/>
    <w:link w:val="Foot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FootnoteReference">
    <w:name w:val="footnote reference"/>
    <w:basedOn w:val="DefaultParagraphFont"/>
    <w:semiHidden/>
    <w:rsid w:val="00EC1B3E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EndnoteTextChar">
    <w:name w:val="Endnote Text Char"/>
    <w:basedOn w:val="DefaultParagraphFont"/>
    <w:link w:val="End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EndnoteReference">
    <w:name w:val="endnote reference"/>
    <w:basedOn w:val="DefaultParagraphFont"/>
    <w:semiHidden/>
    <w:rsid w:val="00EC1B3E"/>
    <w:rPr>
      <w:vertAlign w:val="superscript"/>
    </w:rPr>
  </w:style>
  <w:style w:type="paragraph" w:styleId="Caption">
    <w:name w:val="caption"/>
    <w:basedOn w:val="Normal"/>
    <w:next w:val="Normal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Strong">
    <w:name w:val="Strong"/>
    <w:rsid w:val="00BB14F4"/>
    <w:rPr>
      <w:b/>
      <w:bCs/>
    </w:rPr>
  </w:style>
  <w:style w:type="paragraph" w:customStyle="1" w:styleId="Titelvoorblad">
    <w:name w:val="Titel voorblad"/>
    <w:basedOn w:val="Title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customStyle="1" w:styleId="Subtitlevoorblad">
    <w:name w:val="Subtitle voorblad"/>
    <w:basedOn w:val="Subtitle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PlaceholderText">
    <w:name w:val="Placeholder Text"/>
    <w:basedOn w:val="DefaultParagraphFont"/>
    <w:uiPriority w:val="99"/>
    <w:semiHidden/>
    <w:rsid w:val="00BB14F4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43E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3E9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43E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3D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089B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position w:val="0"/>
      <w:sz w:val="32"/>
      <w:szCs w:val="32"/>
      <w:lang w:val="en-US" w:eastAsia="en-US"/>
    </w:rPr>
  </w:style>
  <w:style w:type="paragraph" w:styleId="BodyTextIndent">
    <w:name w:val="Body Text Indent"/>
    <w:basedOn w:val="Normal"/>
    <w:link w:val="BodyTextIndentChar"/>
    <w:semiHidden/>
    <w:rsid w:val="007C4CAD"/>
    <w:pPr>
      <w:spacing w:after="120" w:line="240" w:lineRule="auto"/>
      <w:ind w:left="283"/>
      <w:jc w:val="both"/>
    </w:pPr>
    <w:rPr>
      <w:rFonts w:ascii="Calibri" w:eastAsia="Times New Roman" w:hAnsi="Calibri" w:cs="Times New Roman"/>
      <w:color w:val="404040" w:themeColor="text1" w:themeTint="BF"/>
      <w:position w:val="0"/>
      <w:sz w:val="22"/>
      <w:szCs w:val="24"/>
      <w:lang w:val="nl-NL" w:eastAsia="nl-NL"/>
    </w:rPr>
  </w:style>
  <w:style w:type="character" w:customStyle="1" w:styleId="BodyTextIndentChar">
    <w:name w:val="Body Text Indent Char"/>
    <w:basedOn w:val="DefaultParagraphFont"/>
    <w:link w:val="BodyTextIndent"/>
    <w:semiHidden/>
    <w:rsid w:val="007C4CAD"/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paragraph" w:styleId="NormalWeb">
    <w:name w:val="Normal (Web)"/>
    <w:basedOn w:val="Normal"/>
    <w:uiPriority w:val="99"/>
    <w:rsid w:val="007C4CAD"/>
    <w:pPr>
      <w:spacing w:before="100" w:beforeAutospacing="1" w:after="100" w:afterAutospacing="1" w:line="240" w:lineRule="auto"/>
      <w:jc w:val="both"/>
    </w:pPr>
    <w:rPr>
      <w:rFonts w:ascii="Arial Unicode MS" w:eastAsia="Arial Unicode MS" w:hAnsi="Arial Unicode MS" w:cs="Arial Unicode MS"/>
      <w:color w:val="404040" w:themeColor="text1" w:themeTint="BF"/>
      <w:position w:val="0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D2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t.com/resource/en/technical_article/dm00496853-overview-of-usb-type-c-and-power-delivery-technologies-stmicroelectronics.pdf" TargetMode="External"/><Relationship Id="rId21" Type="http://schemas.openxmlformats.org/officeDocument/2006/relationships/hyperlink" Target="https://www.bosch-sensortec.com/media/boschsensortec/downloads/datasheets/bst-bme680-ds001.pdf" TargetMode="External"/><Relationship Id="rId34" Type="http://schemas.openxmlformats.org/officeDocument/2006/relationships/hyperlink" Target="https://robu.in/how-to-know-the-pitch-of-fpc-ffc-ribbon-cab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ouser.be/datasheet/2/163/DS_FT232R-11534.pdf" TargetMode="External"/><Relationship Id="rId33" Type="http://schemas.openxmlformats.org/officeDocument/2006/relationships/hyperlink" Target="https://playground.arduino.cc/Main/I2CBi-directionalLevelShifter/" TargetMode="External"/><Relationship Id="rId38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1.microchip.com/downloads/en/DeviceDoc/Atmel-7810-Automotive-Microcontrollers-ATmega328P_Datasheet.pdf" TargetMode="External"/><Relationship Id="rId29" Type="http://schemas.openxmlformats.org/officeDocument/2006/relationships/hyperlink" Target="https://www.arduino.cc/en/uploads/Main/Arduino_Nano-Rev3.2-SC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ouser.be/datasheet/2/115/diodes_inc_diod-s-a0005039015-1-1734888.pdf" TargetMode="External"/><Relationship Id="rId32" Type="http://schemas.openxmlformats.org/officeDocument/2006/relationships/hyperlink" Target="https://www.adafruit.com/product/5046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dn-shop.adafruit.com/datasheets/SSD1306.pdf" TargetMode="External"/><Relationship Id="rId28" Type="http://schemas.openxmlformats.org/officeDocument/2006/relationships/hyperlink" Target="https://adafruit.github.io/Adafruit_BME680/html/class_adafruit___b_m_e680.html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hyperlink" Target="https://adafruit.github.io/Adafruit_BME680/html/class_adafruit___b_m_e680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yperlink" Target="https://cdn-reichelt.de/documents/datenblatt/A500/W096016-XA.pdf" TargetMode="External"/><Relationship Id="rId27" Type="http://schemas.openxmlformats.org/officeDocument/2006/relationships/hyperlink" Target="https://github.com/adafruit/Adafruit_SSD1306" TargetMode="External"/><Relationship Id="rId30" Type="http://schemas.openxmlformats.org/officeDocument/2006/relationships/hyperlink" Target="https://learn.adafruit.com/assets/87761" TargetMode="External"/><Relationship Id="rId35" Type="http://schemas.openxmlformats.org/officeDocument/2006/relationships/hyperlink" Target="https://github.com/JelteBoumansAP/Bachelorproef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Sjablonen%20AP\Personeel\sjabloon%20voor%20studenten\Office_2016_sjabloon_voor_studenten_(kleur)-header-boven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C011A-8AAA-450E-A89F-90016492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Office_2016_sjabloon_voor_studenten_(kleur)-header-boven.dotx</Template>
  <TotalTime>67</TotalTime>
  <Pages>1</Pages>
  <Words>1948</Words>
  <Characters>11106</Characters>
  <Application>Microsoft Office Word</Application>
  <DocSecurity>0</DocSecurity>
  <Lines>92</Lines>
  <Paragraphs>26</Paragraphs>
  <ScaleCrop>false</ScaleCrop>
  <Company>Artesis Plantijn Hogeschool</Company>
  <LinksUpToDate>false</LinksUpToDate>
  <CharactersWithSpaces>13028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Muyshondt Karen</dc:creator>
  <cp:keywords/>
  <dc:description/>
  <cp:lastModifiedBy>Jelte Boumans</cp:lastModifiedBy>
  <cp:revision>75</cp:revision>
  <cp:lastPrinted>2023-03-05T15:36:00Z</cp:lastPrinted>
  <dcterms:created xsi:type="dcterms:W3CDTF">2023-02-27T07:01:00Z</dcterms:created>
  <dcterms:modified xsi:type="dcterms:W3CDTF">2023-03-05T15:38:00Z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c19387-3134-4ca8-87e2-20d2b663daf3_Enabled">
    <vt:lpwstr>true</vt:lpwstr>
  </property>
  <property fmtid="{D5CDD505-2E9C-101B-9397-08002B2CF9AE}" pid="3" name="MSIP_Label_47c19387-3134-4ca8-87e2-20d2b663daf3_SetDate">
    <vt:lpwstr>2023-02-27T07:01:12Z</vt:lpwstr>
  </property>
  <property fmtid="{D5CDD505-2E9C-101B-9397-08002B2CF9AE}" pid="4" name="MSIP_Label_47c19387-3134-4ca8-87e2-20d2b663daf3_Method">
    <vt:lpwstr>Standard</vt:lpwstr>
  </property>
  <property fmtid="{D5CDD505-2E9C-101B-9397-08002B2CF9AE}" pid="5" name="MSIP_Label_47c19387-3134-4ca8-87e2-20d2b663daf3_Name">
    <vt:lpwstr>Restricted distribution</vt:lpwstr>
  </property>
  <property fmtid="{D5CDD505-2E9C-101B-9397-08002B2CF9AE}" pid="6" name="MSIP_Label_47c19387-3134-4ca8-87e2-20d2b663daf3_SiteId">
    <vt:lpwstr>7919ea65-4c52-4980-bfcd-ce7ffd32f1ea</vt:lpwstr>
  </property>
  <property fmtid="{D5CDD505-2E9C-101B-9397-08002B2CF9AE}" pid="7" name="MSIP_Label_47c19387-3134-4ca8-87e2-20d2b663daf3_ActionId">
    <vt:lpwstr>62f20f21-bd4f-4b0e-9883-5ea2f36fb013</vt:lpwstr>
  </property>
  <property fmtid="{D5CDD505-2E9C-101B-9397-08002B2CF9AE}" pid="8" name="MSIP_Label_47c19387-3134-4ca8-87e2-20d2b663daf3_ContentBits">
    <vt:lpwstr>0</vt:lpwstr>
  </property>
</Properties>
</file>