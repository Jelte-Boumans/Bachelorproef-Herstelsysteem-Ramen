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529AC" w:rsidR="007529AC" w:rsidP="007529AC" w:rsidRDefault="007529AC" w14:paraId="7ADA1D7D" w14:textId="77777777">
      <w:pPr>
        <w:spacing w:before="2280" w:after="300" w:line="240" w:lineRule="auto"/>
        <w:contextualSpacing/>
        <w:jc w:val="center"/>
        <w:rPr>
          <w:rFonts w:ascii="Calibri" w:hAnsi="Calibri" w:eastAsia="Times New Roman" w:cs="Arial"/>
          <w:color w:val="C40009"/>
          <w:spacing w:val="5"/>
          <w:kern w:val="28"/>
          <w:position w:val="0"/>
          <w:sz w:val="52"/>
          <w:szCs w:val="52"/>
          <w:lang w:eastAsia="nl-NL"/>
        </w:rPr>
      </w:pPr>
      <w:bookmarkStart w:name="_Toc371628269" w:id="0"/>
      <w:r w:rsidRPr="007529AC">
        <w:rPr>
          <w:rFonts w:ascii="Calibri" w:hAnsi="Calibri" w:eastAsia="Times New Roman" w:cs="Arial"/>
          <w:color w:val="C40009"/>
          <w:spacing w:val="5"/>
          <w:kern w:val="28"/>
          <w:position w:val="0"/>
          <w:sz w:val="52"/>
          <w:szCs w:val="52"/>
          <w:lang w:eastAsia="nl-NL"/>
        </w:rPr>
        <w:t>Toegepaste Informatica / Elektronica-ICT</w:t>
      </w:r>
    </w:p>
    <w:bookmarkEnd w:id="0"/>
    <w:p w:rsidRPr="007529AC" w:rsidR="007529AC" w:rsidP="007529AC" w:rsidRDefault="007529AC" w14:paraId="1CAA37E1" w14:textId="77777777">
      <w:pPr>
        <w:spacing w:before="1600" w:after="300" w:line="240" w:lineRule="auto"/>
        <w:jc w:val="center"/>
        <w:rPr>
          <w:rFonts w:ascii="Calibri" w:hAnsi="Calibri" w:eastAsia="Times New Roman" w:cs="Arial"/>
          <w:color w:val="404040"/>
          <w:spacing w:val="5"/>
          <w:kern w:val="28"/>
          <w:position w:val="0"/>
          <w:sz w:val="52"/>
          <w:szCs w:val="52"/>
          <w:lang w:eastAsia="nl-NL"/>
        </w:rPr>
      </w:pPr>
      <w:r w:rsidRPr="007529AC">
        <w:rPr>
          <w:rFonts w:ascii="Calibri" w:hAnsi="Calibri" w:eastAsia="Times New Roman" w:cs="Arial"/>
          <w:color w:val="404040"/>
          <w:spacing w:val="5"/>
          <w:kern w:val="28"/>
          <w:position w:val="0"/>
          <w:sz w:val="52"/>
          <w:szCs w:val="52"/>
          <w:lang w:eastAsia="nl-NL"/>
        </w:rPr>
        <w:t>Blueprint Herstelsysteem ramen</w:t>
      </w:r>
    </w:p>
    <w:p w:rsidRPr="007529AC" w:rsidR="007529AC" w:rsidP="007529AC" w:rsidRDefault="007529AC" w14:paraId="492E62C4" w14:textId="77777777">
      <w:pPr>
        <w:spacing w:after="240" w:line="240" w:lineRule="auto"/>
        <w:jc w:val="center"/>
        <w:rPr>
          <w:rFonts w:ascii="Calibri" w:hAnsi="Calibri" w:eastAsia="Times New Roman" w:cs="Times New Roman"/>
          <w:color w:val="404040"/>
          <w:position w:val="0"/>
          <w:sz w:val="22"/>
          <w:szCs w:val="24"/>
          <w:lang w:eastAsia="nl-NL"/>
        </w:rPr>
      </w:pPr>
      <w:r w:rsidRPr="007529AC">
        <w:rPr>
          <w:rFonts w:ascii="Calibri" w:hAnsi="Calibri" w:eastAsia="Times New Roman" w:cs="Times New Roman"/>
          <w:color w:val="404040"/>
          <w:position w:val="0"/>
          <w:sz w:val="22"/>
          <w:szCs w:val="24"/>
          <w:lang w:eastAsia="nl-NL"/>
        </w:rPr>
        <w:t xml:space="preserve">Onderdeel van de stage </w:t>
      </w:r>
      <w:r w:rsidRPr="007529AC">
        <w:rPr>
          <w:rFonts w:ascii="Calibri" w:hAnsi="Calibri" w:eastAsia="Times New Roman" w:cs="Times New Roman"/>
          <w:color w:val="404040"/>
          <w:position w:val="0"/>
          <w:sz w:val="22"/>
          <w:szCs w:val="24"/>
          <w:lang w:eastAsia="nl-NL"/>
        </w:rPr>
        <w:br/>
      </w:r>
      <w:r w:rsidRPr="007529AC">
        <w:rPr>
          <w:rFonts w:ascii="Calibri" w:hAnsi="Calibri" w:eastAsia="Times New Roman" w:cs="Times New Roman"/>
          <w:color w:val="404040"/>
          <w:position w:val="0"/>
          <w:sz w:val="22"/>
          <w:szCs w:val="24"/>
          <w:lang w:eastAsia="nl-NL"/>
        </w:rPr>
        <w:t>ondersteund door de</w:t>
      </w:r>
    </w:p>
    <w:p w:rsidRPr="007529AC" w:rsidR="007529AC" w:rsidP="007529AC" w:rsidRDefault="007529AC" w14:paraId="138FE39B" w14:textId="77777777">
      <w:pPr>
        <w:spacing w:before="720" w:after="300" w:line="240" w:lineRule="auto"/>
        <w:jc w:val="center"/>
        <w:rPr>
          <w:rFonts w:ascii="Calibri" w:hAnsi="Calibri" w:eastAsia="Times New Roman" w:cs="Arial"/>
          <w:color w:val="404040"/>
          <w:spacing w:val="5"/>
          <w:kern w:val="28"/>
          <w:position w:val="0"/>
          <w:sz w:val="52"/>
          <w:szCs w:val="52"/>
          <w:lang w:eastAsia="nl-NL"/>
        </w:rPr>
      </w:pPr>
      <w:r w:rsidRPr="007529AC">
        <w:rPr>
          <w:rFonts w:ascii="Calibri" w:hAnsi="Calibri" w:eastAsia="Times New Roman" w:cs="Arial"/>
          <w:color w:val="404040"/>
          <w:spacing w:val="5"/>
          <w:kern w:val="28"/>
          <w:position w:val="0"/>
          <w:sz w:val="52"/>
          <w:szCs w:val="52"/>
          <w:lang w:eastAsia="nl-NL"/>
        </w:rPr>
        <w:t>AP Hogeschool</w:t>
      </w:r>
    </w:p>
    <w:p w:rsidRPr="007529AC" w:rsidR="007529AC" w:rsidP="007529AC" w:rsidRDefault="007529AC" w14:paraId="121B6217" w14:textId="77777777">
      <w:pPr>
        <w:spacing w:after="240" w:line="240" w:lineRule="auto"/>
        <w:jc w:val="center"/>
        <w:rPr>
          <w:rFonts w:ascii="Calibri" w:hAnsi="Calibri" w:eastAsia="Times New Roman" w:cs="Times New Roman"/>
          <w:color w:val="404040"/>
          <w:position w:val="0"/>
          <w:sz w:val="22"/>
          <w:szCs w:val="24"/>
          <w:lang w:eastAsia="nl-NL"/>
        </w:rPr>
      </w:pPr>
      <w:r w:rsidRPr="007529AC">
        <w:rPr>
          <w:rFonts w:ascii="Calibri" w:hAnsi="Calibri" w:eastAsia="Times New Roman" w:cs="Times New Roman"/>
          <w:color w:val="404040"/>
          <w:position w:val="0"/>
          <w:sz w:val="22"/>
          <w:szCs w:val="24"/>
          <w:lang w:eastAsia="nl-NL"/>
        </w:rPr>
        <w:t>en uitgevoerd op en begeleid door het bedrijf</w:t>
      </w:r>
    </w:p>
    <w:p w:rsidRPr="007529AC" w:rsidR="007529AC" w:rsidP="007529AC" w:rsidRDefault="007529AC" w14:paraId="3F8EC959" w14:textId="58CF6BED">
      <w:pPr>
        <w:spacing w:before="120" w:after="300" w:line="240" w:lineRule="auto"/>
        <w:jc w:val="center"/>
        <w:rPr>
          <w:rFonts w:ascii="Calibri" w:hAnsi="Calibri" w:eastAsia="Times New Roman" w:cs="Arial"/>
          <w:color w:val="404040"/>
          <w:spacing w:val="5"/>
          <w:kern w:val="28"/>
          <w:position w:val="0"/>
          <w:sz w:val="52"/>
          <w:szCs w:val="52"/>
          <w:lang w:val="en-GB" w:eastAsia="nl-NL"/>
        </w:rPr>
      </w:pPr>
      <w:r w:rsidRPr="4710B7A5" w:rsidR="785F8E26">
        <w:rPr>
          <w:rFonts w:ascii="Calibri" w:hAnsi="Calibri" w:eastAsia="Times New Roman" w:cs="Arial"/>
          <w:color w:val="404040" w:themeColor="text1" w:themeTint="BF" w:themeShade="FF"/>
          <w:sz w:val="52"/>
          <w:szCs w:val="52"/>
          <w:lang w:val="en-GB" w:eastAsia="nl-NL"/>
        </w:rPr>
        <w:t>Nationale Maatschappij der Belgische Spoorwegen</w:t>
      </w:r>
    </w:p>
    <w:p w:rsidRPr="007529AC" w:rsidR="007529AC" w:rsidP="007529AC" w:rsidRDefault="007529AC" w14:paraId="63CF2FA0" w14:textId="77777777">
      <w:pPr>
        <w:spacing w:before="1920" w:after="300" w:line="240" w:lineRule="auto"/>
        <w:jc w:val="center"/>
        <w:rPr>
          <w:rFonts w:ascii="Calibri" w:hAnsi="Calibri" w:eastAsia="Times New Roman" w:cs="Arial"/>
          <w:noProof/>
          <w:color w:val="C40009"/>
          <w:spacing w:val="5"/>
          <w:kern w:val="28"/>
          <w:position w:val="0"/>
          <w:sz w:val="52"/>
          <w:szCs w:val="52"/>
          <w:lang w:val="en-GB" w:eastAsia="nl-BE"/>
        </w:rPr>
      </w:pPr>
      <w:r w:rsidRPr="007529AC">
        <w:rPr>
          <w:rFonts w:ascii="Calibri" w:hAnsi="Calibri" w:eastAsia="Times New Roman" w:cs="Arial"/>
          <w:color w:val="C40009"/>
          <w:spacing w:val="5"/>
          <w:kern w:val="28"/>
          <w:position w:val="0"/>
          <w:sz w:val="52"/>
          <w:szCs w:val="52"/>
          <w:lang w:val="en-GB" w:eastAsia="nl-NL"/>
        </w:rPr>
        <w:t>Jelte Boumans</w:t>
      </w:r>
    </w:p>
    <w:p w:rsidRPr="00144947" w:rsidR="00BB14F4" w:rsidP="00144947" w:rsidRDefault="007529AC" w14:paraId="785DA5A6" w14:textId="5229A990">
      <w:pPr>
        <w:spacing w:after="240" w:line="240" w:lineRule="auto"/>
        <w:jc w:val="center"/>
        <w:rPr>
          <w:rFonts w:ascii="Calibri" w:hAnsi="Calibri" w:eastAsia="Times New Roman" w:cs="Times New Roman"/>
          <w:bCs/>
          <w:color w:val="404040"/>
          <w:position w:val="0"/>
          <w:sz w:val="22"/>
          <w:szCs w:val="24"/>
          <w:lang w:val="en-GB" w:eastAsia="nl-NL"/>
        </w:rPr>
        <w:sectPr w:rsidRPr="00144947" w:rsidR="00BB14F4" w:rsidSect="007529AC">
          <w:footerReference w:type="default" r:id="rId8"/>
          <w:headerReference w:type="first" r:id="rId9"/>
          <w:footerReference w:type="first" r:id="rId10"/>
          <w:pgSz w:w="11906" w:h="16838" w:orient="portrait"/>
          <w:pgMar w:top="1191" w:right="1985" w:bottom="1361" w:left="1985" w:header="0" w:footer="709" w:gutter="0"/>
          <w:cols w:space="708"/>
          <w:titlePg/>
          <w:docGrid w:linePitch="360"/>
        </w:sectPr>
      </w:pPr>
      <w:bookmarkStart w:name="mail" w:id="1"/>
      <w:proofErr w:type="spellStart"/>
      <w:r w:rsidRPr="007529AC">
        <w:rPr>
          <w:rFonts w:ascii="Calibri" w:hAnsi="Calibri" w:eastAsia="Times New Roman" w:cs="Times New Roman"/>
          <w:bCs/>
          <w:color w:val="404040"/>
          <w:position w:val="0"/>
          <w:sz w:val="22"/>
          <w:szCs w:val="24"/>
          <w:lang w:val="en-GB" w:eastAsia="nl-NL"/>
        </w:rPr>
        <w:t>Specialisatie</w:t>
      </w:r>
      <w:proofErr w:type="spellEnd"/>
      <w:r w:rsidRPr="007529AC">
        <w:rPr>
          <w:rFonts w:ascii="Calibri" w:hAnsi="Calibri" w:eastAsia="Times New Roman" w:cs="Times New Roman"/>
          <w:bCs/>
          <w:color w:val="404040"/>
          <w:position w:val="0"/>
          <w:sz w:val="22"/>
          <w:szCs w:val="24"/>
          <w:lang w:val="en-GB" w:eastAsia="nl-NL"/>
        </w:rPr>
        <w:t xml:space="preserve"> IT &amp; Internet of Things – Minor Maker</w:t>
      </w:r>
      <w:bookmarkEnd w:id="1"/>
    </w:p>
    <w:p w:rsidRPr="00144947" w:rsidR="00F65674" w:rsidP="078182FA" w:rsidRDefault="00144947" w14:paraId="747B5F4E" w14:textId="2BEB810B">
      <w:pPr>
        <w:pStyle w:val="Heading1"/>
        <w:rPr>
          <w:noProof w:val="0"/>
          <w:lang w:val="nl-NL"/>
        </w:rPr>
      </w:pPr>
      <w:r w:rsidRPr="078182FA" w:rsidR="00144947">
        <w:rPr>
          <w:noProof w:val="0"/>
          <w:lang w:val="nl-NL"/>
        </w:rPr>
        <w:t>Inhoudstafel</w:t>
      </w:r>
    </w:p>
    <w:p w:rsidRPr="00144947" w:rsidR="00F65674" w:rsidP="078182FA" w:rsidRDefault="00F65674" w14:paraId="5E9D1F62" w14:textId="6CDD9E43">
      <w:pPr>
        <w:spacing w:after="160" w:line="259" w:lineRule="auto"/>
        <w:rPr>
          <w:noProof w:val="0"/>
          <w:lang w:val="nl-NL"/>
        </w:rPr>
      </w:pPr>
    </w:p>
    <w:p w:rsidRPr="00144947" w:rsidR="00F65674" w:rsidP="078182FA" w:rsidRDefault="00F65674" w14:paraId="0D0D5BDE" w14:textId="77777777">
      <w:pPr>
        <w:spacing w:after="160" w:line="259" w:lineRule="auto"/>
        <w:rPr>
          <w:noProof w:val="0"/>
          <w:lang w:val="nl-NL"/>
        </w:rPr>
      </w:pPr>
      <w:r w:rsidRPr="078182FA">
        <w:rPr>
          <w:noProof w:val="0"/>
          <w:lang w:val="nl-NL"/>
        </w:rPr>
        <w:br w:type="page"/>
      </w:r>
    </w:p>
    <w:p w:rsidRPr="002E3F06" w:rsidR="007C4CAD" w:rsidP="078182FA" w:rsidRDefault="007C4CAD" w14:paraId="39C7950F" w14:textId="77777777">
      <w:pPr>
        <w:pStyle w:val="Heading1"/>
        <w:rPr>
          <w:noProof w:val="0"/>
          <w:lang w:val="nl-NL"/>
        </w:rPr>
      </w:pPr>
      <w:bookmarkStart w:name="_Toc378765629" w:id="2"/>
      <w:bookmarkStart w:name="_Toc15980064" w:id="3"/>
      <w:bookmarkStart w:name="_Toc476986029" w:id="4"/>
      <w:bookmarkStart w:name="_Toc477060715" w:id="5"/>
      <w:bookmarkStart w:name="_Toc477244794" w:id="6"/>
      <w:bookmarkStart w:name="_Toc477766233" w:id="7"/>
      <w:bookmarkStart w:name="_Toc519317875" w:id="8"/>
      <w:r w:rsidRPr="078182FA" w:rsidR="007C4CAD">
        <w:rPr>
          <w:noProof w:val="0"/>
          <w:lang w:val="nl-NL"/>
        </w:rPr>
        <w:t>Opdrachtgever</w:t>
      </w:r>
      <w:bookmarkEnd w:id="2"/>
      <w:bookmarkEnd w:id="3"/>
    </w:p>
    <w:p w:rsidR="55EED791" w:rsidP="4710B7A5" w:rsidRDefault="55EED791" w14:paraId="60BFDEE2" w14:textId="23F81CD1">
      <w:pPr>
        <w:ind w:left="0"/>
        <w:rPr>
          <w:i w:val="0"/>
          <w:iCs w:val="0"/>
          <w:noProof w:val="0"/>
          <w:lang w:val="nl-NL"/>
        </w:rPr>
      </w:pPr>
      <w:r w:rsidRPr="4710B7A5" w:rsidR="55EED791">
        <w:rPr>
          <w:i w:val="0"/>
          <w:iCs w:val="0"/>
          <w:noProof w:val="0"/>
          <w:lang w:val="nl-NL"/>
        </w:rPr>
        <w:t xml:space="preserve">De opdrachtgever van mijn project is Olivier </w:t>
      </w:r>
      <w:r w:rsidRPr="4710B7A5" w:rsidR="55EED791">
        <w:rPr>
          <w:i w:val="0"/>
          <w:iCs w:val="0"/>
          <w:noProof w:val="0"/>
          <w:lang w:val="nl-NL"/>
        </w:rPr>
        <w:t>Raemakers</w:t>
      </w:r>
      <w:r w:rsidRPr="4710B7A5" w:rsidR="55EED791">
        <w:rPr>
          <w:i w:val="0"/>
          <w:iCs w:val="0"/>
          <w:noProof w:val="0"/>
          <w:lang w:val="nl-NL"/>
        </w:rPr>
        <w:t>. Zijn positie bij de NMBS heet “</w:t>
      </w:r>
      <w:r w:rsidRPr="4710B7A5" w:rsidR="55EED791">
        <w:rPr>
          <w:i w:val="0"/>
          <w:iCs w:val="0"/>
          <w:noProof w:val="0"/>
          <w:lang w:val="nl-NL"/>
        </w:rPr>
        <w:t>continuous</w:t>
      </w:r>
      <w:r w:rsidRPr="4710B7A5" w:rsidR="55EED791">
        <w:rPr>
          <w:i w:val="0"/>
          <w:iCs w:val="0"/>
          <w:noProof w:val="0"/>
          <w:lang w:val="nl-NL"/>
        </w:rPr>
        <w:t xml:space="preserve"> </w:t>
      </w:r>
      <w:r w:rsidRPr="4710B7A5" w:rsidR="55EED791">
        <w:rPr>
          <w:i w:val="0"/>
          <w:iCs w:val="0"/>
          <w:noProof w:val="0"/>
          <w:lang w:val="nl-NL"/>
        </w:rPr>
        <w:t>i</w:t>
      </w:r>
      <w:r w:rsidRPr="4710B7A5" w:rsidR="45FCAC82">
        <w:rPr>
          <w:i w:val="0"/>
          <w:iCs w:val="0"/>
          <w:noProof w:val="0"/>
          <w:lang w:val="nl-NL"/>
        </w:rPr>
        <w:t>mp</w:t>
      </w:r>
      <w:r w:rsidRPr="4710B7A5" w:rsidR="55EED791">
        <w:rPr>
          <w:i w:val="0"/>
          <w:iCs w:val="0"/>
          <w:noProof w:val="0"/>
          <w:lang w:val="nl-NL"/>
        </w:rPr>
        <w:t>rovement</w:t>
      </w:r>
      <w:r w:rsidRPr="4710B7A5" w:rsidR="55EED791">
        <w:rPr>
          <w:i w:val="0"/>
          <w:iCs w:val="0"/>
          <w:noProof w:val="0"/>
          <w:lang w:val="nl-NL"/>
        </w:rPr>
        <w:t>”</w:t>
      </w:r>
      <w:r w:rsidRPr="4710B7A5" w:rsidR="3DE11467">
        <w:rPr>
          <w:i w:val="0"/>
          <w:iCs w:val="0"/>
          <w:noProof w:val="0"/>
          <w:lang w:val="nl-NL"/>
        </w:rPr>
        <w:t>.</w:t>
      </w:r>
      <w:r w:rsidRPr="4710B7A5" w:rsidR="580221DE">
        <w:rPr>
          <w:i w:val="0"/>
          <w:iCs w:val="0"/>
          <w:noProof w:val="0"/>
          <w:lang w:val="nl-NL"/>
        </w:rPr>
        <w:t xml:space="preserve"> Zijn job is het analyseren, onderhouden en verbeteren de prestaties van het bedrijf</w:t>
      </w:r>
      <w:r w:rsidRPr="4710B7A5" w:rsidR="580221DE">
        <w:rPr>
          <w:i w:val="0"/>
          <w:iCs w:val="0"/>
          <w:noProof w:val="0"/>
          <w:lang w:val="nl-NL"/>
        </w:rPr>
        <w:t>.</w:t>
      </w:r>
    </w:p>
    <w:p w:rsidR="1AAC6EDB" w:rsidP="4710B7A5" w:rsidRDefault="1AAC6EDB" w14:paraId="469F2B48" w14:textId="04C912BF">
      <w:pPr>
        <w:pStyle w:val="Normal"/>
        <w:ind w:left="0"/>
        <w:rPr>
          <w:i w:val="0"/>
          <w:iCs w:val="0"/>
          <w:noProof w:val="0"/>
          <w:lang w:val="nl-NL"/>
        </w:rPr>
      </w:pPr>
      <w:r w:rsidRPr="4710B7A5" w:rsidR="1AAC6EDB">
        <w:rPr>
          <w:i w:val="0"/>
          <w:iCs w:val="0"/>
          <w:noProof w:val="0"/>
          <w:lang w:val="nl-NL"/>
        </w:rPr>
        <w:t>Hij is degene die een inefficiëntie heeft ont</w:t>
      </w:r>
      <w:r w:rsidRPr="4710B7A5" w:rsidR="5F33B84E">
        <w:rPr>
          <w:i w:val="0"/>
          <w:iCs w:val="0"/>
          <w:noProof w:val="0"/>
          <w:lang w:val="nl-NL"/>
        </w:rPr>
        <w:t xml:space="preserve">dekt bij het proces van de vervangen van de ramen in een MR-08 </w:t>
      </w:r>
      <w:r w:rsidRPr="4710B7A5" w:rsidR="5F33B84E">
        <w:rPr>
          <w:i w:val="0"/>
          <w:iCs w:val="0"/>
          <w:noProof w:val="0"/>
          <w:lang w:val="nl-NL"/>
        </w:rPr>
        <w:t>Desiro</w:t>
      </w:r>
      <w:r w:rsidRPr="4710B7A5" w:rsidR="5F33B84E">
        <w:rPr>
          <w:i w:val="0"/>
          <w:iCs w:val="0"/>
          <w:noProof w:val="0"/>
          <w:lang w:val="nl-NL"/>
        </w:rPr>
        <w:t xml:space="preserve"> trein. Verdere uitleg over het proble</w:t>
      </w:r>
      <w:r w:rsidRPr="4710B7A5" w:rsidR="5240AFA0">
        <w:rPr>
          <w:i w:val="0"/>
          <w:iCs w:val="0"/>
          <w:noProof w:val="0"/>
          <w:lang w:val="nl-NL"/>
        </w:rPr>
        <w:t>em en oplossing wordt vermeld in het volgende hoofdstuk.</w:t>
      </w:r>
    </w:p>
    <w:p w:rsidR="5240AFA0" w:rsidP="4710B7A5" w:rsidRDefault="5240AFA0" w14:paraId="5C25B652" w14:textId="58F3BA77">
      <w:pPr>
        <w:pStyle w:val="Normal"/>
        <w:ind w:left="0"/>
        <w:rPr>
          <w:i w:val="0"/>
          <w:iCs w:val="0"/>
          <w:noProof w:val="0"/>
          <w:lang w:val="nl-NL"/>
        </w:rPr>
      </w:pPr>
      <w:r w:rsidRPr="4710B7A5" w:rsidR="5240AFA0">
        <w:rPr>
          <w:i w:val="0"/>
          <w:iCs w:val="0"/>
          <w:noProof w:val="0"/>
          <w:lang w:val="nl-NL"/>
        </w:rPr>
        <w:t xml:space="preserve">De mentor voor dit project zal </w:t>
      </w:r>
      <w:r w:rsidRPr="4710B7A5" w:rsidR="5240AFA0">
        <w:rPr>
          <w:i w:val="0"/>
          <w:iCs w:val="0"/>
          <w:noProof w:val="0"/>
          <w:lang w:val="nl-NL"/>
        </w:rPr>
        <w:t>Hansjörg</w:t>
      </w:r>
      <w:r w:rsidRPr="4710B7A5" w:rsidR="5240AFA0">
        <w:rPr>
          <w:i w:val="0"/>
          <w:iCs w:val="0"/>
          <w:noProof w:val="0"/>
          <w:lang w:val="nl-NL"/>
        </w:rPr>
        <w:t xml:space="preserve"> Van Rompay zijn.</w:t>
      </w:r>
    </w:p>
    <w:p w:rsidRPr="002E3F06" w:rsidR="00DD40A9" w:rsidP="078182FA" w:rsidRDefault="00DD40A9" w14:paraId="562ED3BE" w14:textId="77777777">
      <w:pPr>
        <w:ind w:left="851"/>
        <w:rPr>
          <w:i w:val="1"/>
          <w:iCs w:val="1"/>
          <w:noProof w:val="0"/>
          <w:lang w:val="nl-NL"/>
        </w:rPr>
      </w:pPr>
    </w:p>
    <w:p w:rsidRPr="002E3F06" w:rsidR="007C4CAD" w:rsidP="078182FA" w:rsidRDefault="007C4CAD" w14:paraId="1057EB0A" w14:textId="77777777">
      <w:pPr>
        <w:pStyle w:val="Heading1"/>
        <w:rPr>
          <w:noProof w:val="0"/>
          <w:lang w:val="nl-NL"/>
        </w:rPr>
      </w:pPr>
      <w:bookmarkStart w:name="_Toc378765630" w:id="9"/>
      <w:bookmarkStart w:name="_Toc15980065" w:id="10"/>
      <w:r w:rsidRPr="078182FA" w:rsidR="007C4CAD">
        <w:rPr>
          <w:noProof w:val="0"/>
          <w:lang w:val="nl-NL"/>
        </w:rPr>
        <w:t>Samenvatting</w:t>
      </w:r>
      <w:bookmarkEnd w:id="9"/>
      <w:bookmarkEnd w:id="10"/>
    </w:p>
    <w:p w:rsidRPr="002E03E7" w:rsidR="007C4CAD" w:rsidP="078182FA" w:rsidRDefault="007C4CAD" w14:paraId="17E095DC" w14:textId="1664569B">
      <w:pPr>
        <w:pStyle w:val="BodyTextIndent"/>
        <w:spacing w:line="360" w:lineRule="auto"/>
        <w:ind w:left="0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/>
        </w:rPr>
      </w:pPr>
      <w:r w:rsidRPr="078182FA" w:rsidR="2C8E1658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Mijn project is het</w:t>
      </w:r>
      <w:r w:rsidRPr="078182FA" w:rsidR="0062D405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verbeteren van </w:t>
      </w:r>
      <w:r w:rsidRPr="078182FA" w:rsidR="7A102688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het herstelsysteem</w:t>
      </w:r>
      <w:r w:rsidRPr="078182FA" w:rsidR="2C8E1658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</w:t>
      </w:r>
      <w:r w:rsidRPr="078182FA" w:rsidR="0062D405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om</w:t>
      </w:r>
      <w:r w:rsidRPr="078182FA" w:rsidR="2C8E1658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de ramen te vervangen </w:t>
      </w:r>
      <w:r w:rsidRPr="078182FA" w:rsidR="0062D405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van</w:t>
      </w:r>
      <w:r w:rsidRPr="078182FA" w:rsidR="2C8E1658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de MR-08 </w:t>
      </w:r>
      <w:r w:rsidRPr="078182FA" w:rsidR="2C8E1658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Desiro</w:t>
      </w:r>
      <w:r w:rsidRPr="078182FA" w:rsidR="2C8E1658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treinen. Het bestaat uit 3 onderdelen: hardware, firmware en software.</w:t>
      </w:r>
    </w:p>
    <w:p w:rsidRPr="002E03E7" w:rsidR="007C4CAD" w:rsidP="078182FA" w:rsidRDefault="007C4CAD" w14:paraId="1DE1C761" w14:textId="5F7F2628">
      <w:pPr>
        <w:pStyle w:val="BodyTextIndent"/>
        <w:spacing w:line="360" w:lineRule="auto"/>
        <w:ind w:left="0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/>
        </w:rPr>
      </w:pP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Het hardware gedeel</w:t>
      </w:r>
      <w:r w:rsidRPr="4710B7A5" w:rsidR="00000E42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te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bestaat uit </w:t>
      </w:r>
      <w:r w:rsidRPr="4710B7A5" w:rsidR="00000E42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het ontwerpen van een </w:t>
      </w:r>
      <w:r w:rsidRPr="4710B7A5" w:rsidR="55675664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datalogger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die kan verbonden worden met de tablet van de technieker via USB-C</w:t>
      </w:r>
      <w:r w:rsidRPr="4710B7A5" w:rsidR="1D40AA63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. Hiervoor zal een PCB moeten ontworpen worden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. Deze PCB </w:t>
      </w:r>
      <w:r w:rsidRPr="4710B7A5" w:rsidR="00000E42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beschikt ook over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een sensor die temperatuur en luchtvochtigheid kan meten (mogelijk meer parameters) en een display. Het firmware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gedee</w:t>
      </w:r>
      <w:r w:rsidRPr="4710B7A5" w:rsidR="015571F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l</w:t>
      </w:r>
      <w:r w:rsidRPr="4710B7A5" w:rsidR="00000E42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t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e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is de nodige firmware schrijven om deze hardware te laten communiceren met de tablet.</w:t>
      </w:r>
    </w:p>
    <w:p w:rsidR="007C4CAD" w:rsidP="078182FA" w:rsidRDefault="007C4CAD" w14:paraId="79AA9F63" w14:textId="4EE155EF">
      <w:pPr>
        <w:pStyle w:val="BodyTextIndent"/>
        <w:spacing w:line="360" w:lineRule="auto"/>
        <w:ind w:left="0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/>
        </w:rPr>
      </w:pP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Het software gedeel</w:t>
      </w:r>
      <w:r w:rsidRPr="4710B7A5" w:rsidR="00000E42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t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e bestaat uit de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vooraf</w:t>
      </w:r>
      <w:r w:rsidRPr="4710B7A5" w:rsidR="62C0D788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gemelde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hardware en firmware te integreren in</w:t>
      </w:r>
      <w:r w:rsidRPr="4710B7A5" w:rsidR="00000E42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de</w:t>
      </w:r>
      <w:r w:rsidRPr="4710B7A5" w:rsidR="00000E42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hersteldatabase</w:t>
      </w:r>
      <w:r w:rsidRPr="4710B7A5" w:rsidR="00000E42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van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</w:t>
      </w:r>
      <w:r w:rsidRPr="4710B7A5" w:rsidR="4C5251E5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de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NMBS</w:t>
      </w:r>
      <w:r w:rsidRPr="4710B7A5" w:rsidR="00000E42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,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genaamd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BeeTree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.</w:t>
      </w:r>
    </w:p>
    <w:p w:rsidRPr="002E03E7" w:rsidR="002E03E7" w:rsidP="078182FA" w:rsidRDefault="002E03E7" w14:paraId="406CC741" w14:textId="77777777">
      <w:pPr>
        <w:pStyle w:val="BodyTextIndent"/>
        <w:spacing w:line="360" w:lineRule="auto"/>
        <w:ind w:left="0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/>
        </w:rPr>
      </w:pPr>
    </w:p>
    <w:p w:rsidRPr="002E3F06" w:rsidR="007C4CAD" w:rsidP="078182FA" w:rsidRDefault="007C4CAD" w14:paraId="21B1A04A" w14:textId="77777777">
      <w:pPr>
        <w:pStyle w:val="Heading1"/>
        <w:rPr>
          <w:noProof w:val="0"/>
          <w:lang w:val="nl-NL"/>
        </w:rPr>
      </w:pPr>
      <w:bookmarkStart w:name="_Toc378765631" w:id="11"/>
      <w:bookmarkStart w:name="_Toc15980066" w:id="12"/>
      <w:bookmarkEnd w:id="4"/>
      <w:bookmarkEnd w:id="5"/>
      <w:bookmarkEnd w:id="6"/>
      <w:bookmarkEnd w:id="7"/>
      <w:bookmarkEnd w:id="8"/>
      <w:r w:rsidRPr="078182FA" w:rsidR="007C4CAD">
        <w:rPr>
          <w:noProof w:val="0"/>
          <w:lang w:val="nl-NL"/>
        </w:rPr>
        <w:t>Situatie As-Is</w:t>
      </w:r>
      <w:bookmarkEnd w:id="11"/>
      <w:bookmarkEnd w:id="12"/>
    </w:p>
    <w:p w:rsidR="007C4CAD" w:rsidP="078182FA" w:rsidRDefault="00FB7914" w14:paraId="365EEC28" w14:textId="3D3722ED">
      <w:pPr>
        <w:rPr>
          <w:noProof w:val="0"/>
          <w:lang w:val="nl-NL"/>
        </w:rPr>
      </w:pPr>
      <w:r w:rsidRPr="4710B7A5" w:rsidR="00FB7914">
        <w:rPr>
          <w:noProof w:val="0"/>
          <w:lang w:val="nl-NL"/>
        </w:rPr>
        <w:t>Momenteel</w:t>
      </w:r>
      <w:r w:rsidRPr="4710B7A5" w:rsidR="007C4CAD">
        <w:rPr>
          <w:noProof w:val="0"/>
          <w:lang w:val="nl-NL"/>
        </w:rPr>
        <w:t xml:space="preserve"> wordt er een Excel bestand gebruikt </w:t>
      </w:r>
      <w:r w:rsidRPr="4710B7A5" w:rsidR="00FB7914">
        <w:rPr>
          <w:noProof w:val="0"/>
          <w:lang w:val="nl-NL"/>
        </w:rPr>
        <w:t xml:space="preserve">om </w:t>
      </w:r>
      <w:r w:rsidRPr="4710B7A5" w:rsidR="007C4CAD">
        <w:rPr>
          <w:noProof w:val="0"/>
          <w:lang w:val="nl-NL"/>
        </w:rPr>
        <w:t xml:space="preserve">alle parameters </w:t>
      </w:r>
      <w:r w:rsidRPr="4710B7A5" w:rsidR="211D894C">
        <w:rPr>
          <w:noProof w:val="0"/>
          <w:lang w:val="nl-NL"/>
        </w:rPr>
        <w:t>zoals datum</w:t>
      </w:r>
      <w:r w:rsidRPr="4710B7A5" w:rsidR="007C4CAD">
        <w:rPr>
          <w:noProof w:val="0"/>
          <w:lang w:val="nl-NL"/>
        </w:rPr>
        <w:t xml:space="preserve">, tijdstip, technieker, temperatuur, vochtigheid, gebruikt product, … op te slagen tijdens </w:t>
      </w:r>
      <w:r w:rsidRPr="4710B7A5" w:rsidR="0DEA954F">
        <w:rPr>
          <w:noProof w:val="0"/>
          <w:lang w:val="nl-NL"/>
        </w:rPr>
        <w:t>het vervangen</w:t>
      </w:r>
      <w:r w:rsidRPr="4710B7A5" w:rsidR="007C4CAD">
        <w:rPr>
          <w:noProof w:val="0"/>
          <w:lang w:val="nl-NL"/>
        </w:rPr>
        <w:t xml:space="preserve"> van de ramen. Dit zou makkelijker kunnen door het toe te voegen als herstelling in </w:t>
      </w:r>
      <w:r w:rsidRPr="4710B7A5" w:rsidR="3023528B">
        <w:rPr>
          <w:noProof w:val="0"/>
          <w:lang w:val="nl-NL"/>
        </w:rPr>
        <w:t>ons eigen systeem</w:t>
      </w:r>
      <w:r w:rsidRPr="4710B7A5" w:rsidR="007C4CAD">
        <w:rPr>
          <w:noProof w:val="0"/>
          <w:lang w:val="nl-NL"/>
        </w:rPr>
        <w:t xml:space="preserve">, </w:t>
      </w:r>
      <w:r w:rsidRPr="4710B7A5" w:rsidR="007C4CAD">
        <w:rPr>
          <w:noProof w:val="0"/>
          <w:lang w:val="nl-NL"/>
        </w:rPr>
        <w:t>BeeTree</w:t>
      </w:r>
      <w:r w:rsidRPr="4710B7A5" w:rsidR="007C4CAD">
        <w:rPr>
          <w:noProof w:val="0"/>
          <w:lang w:val="nl-NL"/>
        </w:rPr>
        <w:t>.</w:t>
      </w:r>
    </w:p>
    <w:p w:rsidRPr="002E3F06" w:rsidR="00B417A6" w:rsidP="078182FA" w:rsidRDefault="00B417A6" w14:paraId="025CFABD" w14:textId="77777777">
      <w:pPr>
        <w:rPr>
          <w:noProof w:val="0"/>
          <w:lang w:val="nl-NL"/>
        </w:rPr>
      </w:pPr>
    </w:p>
    <w:p w:rsidRPr="002E3F06" w:rsidR="007C4CAD" w:rsidP="078182FA" w:rsidRDefault="007C4CAD" w14:paraId="729699FD" w14:textId="77777777">
      <w:pPr>
        <w:pStyle w:val="Heading1"/>
        <w:rPr>
          <w:noProof w:val="0"/>
          <w:lang w:val="nl-NL"/>
        </w:rPr>
      </w:pPr>
      <w:bookmarkStart w:name="_Toc378765632" w:id="13"/>
      <w:bookmarkStart w:name="_Toc15980067" w:id="14"/>
      <w:r w:rsidRPr="078182FA" w:rsidR="007C4CAD">
        <w:rPr>
          <w:noProof w:val="0"/>
          <w:lang w:val="nl-NL"/>
        </w:rPr>
        <w:t xml:space="preserve">Situatie </w:t>
      </w:r>
      <w:r w:rsidRPr="078182FA" w:rsidR="007C4CAD">
        <w:rPr>
          <w:noProof w:val="0"/>
          <w:lang w:val="nl-NL"/>
        </w:rPr>
        <w:t>To-Be</w:t>
      </w:r>
      <w:bookmarkEnd w:id="13"/>
      <w:bookmarkEnd w:id="14"/>
    </w:p>
    <w:p w:rsidRPr="00BD20E4" w:rsidR="007C4CAD" w:rsidP="4710B7A5" w:rsidRDefault="007C4CAD" w14:paraId="169E687D" w14:textId="0EA7188C">
      <w:pPr>
        <w:pStyle w:val="BodyTextIndent"/>
        <w:spacing w:line="360" w:lineRule="auto"/>
        <w:ind w:left="0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/>
        </w:rPr>
      </w:pP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Via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BeeTree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zal de teamlead een herstelling kunnen toevoegen. Er zal een knop zijn waar een schouwer op kan </w:t>
      </w:r>
      <w:r w:rsidRPr="4710B7A5" w:rsidR="591A253F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klikken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, via een pop-up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window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zal hij kunnen aanduiden welke ramen kapot zijn en in een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tekstvak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wat er met de ramen of kast aan de hand is. </w:t>
      </w:r>
    </w:p>
    <w:p w:rsidRPr="00BD20E4" w:rsidR="007C4CAD" w:rsidP="4710B7A5" w:rsidRDefault="007C4CAD" w14:paraId="561B3456" w14:textId="700DCE45">
      <w:pPr>
        <w:pStyle w:val="BodyTextIndent"/>
        <w:spacing w:line="360" w:lineRule="auto"/>
        <w:ind w:left="0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/>
        </w:rPr>
      </w:pP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Ten slotte zal een technieker de ramen vervangen en de nodige parameters invullen in de bijhorende </w:t>
      </w:r>
      <w:r w:rsidRPr="4710B7A5" w:rsidR="53B03B43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tekstvak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. Bij de </w:t>
      </w:r>
      <w:r w:rsidRPr="4710B7A5" w:rsidR="34EDB474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tekstvak</w:t>
      </w:r>
      <w:r w:rsidRPr="4710B7A5" w:rsidR="34EDB474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voor temperatuur, luchtvochtigheid en dauwpunt zal er een knop staan om de parameters aan te vragen v</w:t>
      </w:r>
      <w:r w:rsidRPr="4710B7A5" w:rsidR="008974B9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ia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mijn </w:t>
      </w:r>
      <w:r w:rsidRPr="4710B7A5" w:rsidR="5BDA84C1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datalogger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. Als deze dan aan de tablet is aangesloten zal die de nodige parameters doorsturen. De technieker zal ook via de camera van de tablet een barcode kunnen scannen</w:t>
      </w:r>
      <w:r w:rsidRPr="4710B7A5" w:rsidR="008974B9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, zodat de geg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evens van</w:t>
      </w:r>
      <w:r w:rsidRPr="4710B7A5" w:rsidR="008974B9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de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producten automatisch ingevuld </w:t>
      </w:r>
      <w:r w:rsidRPr="4710B7A5" w:rsidR="008974B9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worden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. </w:t>
      </w:r>
    </w:p>
    <w:p w:rsidRPr="00BF2705" w:rsidR="007C4CAD" w:rsidP="4710B7A5" w:rsidRDefault="007C4CAD" w14:paraId="45BB2BD2" w14:textId="3C808BF9">
      <w:pPr>
        <w:pStyle w:val="BodyTextIndent"/>
        <w:spacing w:line="360" w:lineRule="auto"/>
        <w:ind w:left="0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/>
        </w:rPr>
      </w:pP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Als de herstelling klaar is kan deze ook in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BeeTree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 xml:space="preserve"> worden gemarkeerd als “hersteld”.</w:t>
      </w:r>
    </w:p>
    <w:p w:rsidR="007C4CAD" w:rsidP="078182FA" w:rsidRDefault="007C4CAD" w14:paraId="388CFF37" w14:textId="3FC85947">
      <w:pPr>
        <w:pStyle w:val="Heading1"/>
        <w:rPr>
          <w:noProof w:val="0"/>
          <w:lang w:val="nl-NL"/>
        </w:rPr>
      </w:pPr>
      <w:bookmarkStart w:name="_Toc15980068" w:id="15"/>
      <w:r w:rsidRPr="078182FA" w:rsidR="007C4CAD">
        <w:rPr>
          <w:noProof w:val="0"/>
          <w:lang w:val="nl-NL"/>
        </w:rPr>
        <w:t>Projectdefinitie</w:t>
      </w:r>
      <w:bookmarkEnd w:id="15"/>
    </w:p>
    <w:p w:rsidRPr="00273F23" w:rsidR="00273F23" w:rsidP="078182FA" w:rsidRDefault="00273F23" w14:paraId="0415DE8D" w14:textId="77777777">
      <w:pPr>
        <w:rPr>
          <w:noProof w:val="0"/>
          <w:lang w:val="nl-NL" w:eastAsia="nl-NL"/>
        </w:rPr>
      </w:pPr>
    </w:p>
    <w:p w:rsidRPr="002E3F06" w:rsidR="007C4CAD" w:rsidP="078182FA" w:rsidRDefault="007C4CAD" w14:paraId="1427B85A" w14:textId="77777777">
      <w:pPr>
        <w:pStyle w:val="Heading2"/>
        <w:rPr>
          <w:noProof w:val="0"/>
          <w:lang w:val="nl-NL"/>
        </w:rPr>
      </w:pPr>
      <w:bookmarkStart w:name="_Toc29979092" w:id="16"/>
      <w:bookmarkStart w:name="_Toc378765633" w:id="17"/>
      <w:bookmarkStart w:name="_Toc15980069" w:id="18"/>
      <w:r w:rsidRPr="078182FA" w:rsidR="007C4CAD">
        <w:rPr>
          <w:noProof w:val="0"/>
          <w:lang w:val="nl-NL"/>
        </w:rPr>
        <w:t>Doelstelling</w:t>
      </w:r>
      <w:bookmarkEnd w:id="16"/>
      <w:bookmarkEnd w:id="17"/>
      <w:bookmarkEnd w:id="18"/>
    </w:p>
    <w:p w:rsidR="007C4CAD" w:rsidP="078182FA" w:rsidRDefault="007C4CAD" w14:paraId="52D8003A" w14:textId="0C73F3BF">
      <w:pPr>
        <w:rPr>
          <w:noProof w:val="0"/>
          <w:lang w:val="nl-NL" w:eastAsia="nl-BE"/>
        </w:rPr>
      </w:pPr>
      <w:r w:rsidRPr="078182FA" w:rsidR="007C4CAD">
        <w:rPr>
          <w:noProof w:val="0"/>
          <w:lang w:val="nl-NL" w:eastAsia="nl-BE"/>
        </w:rPr>
        <w:t xml:space="preserve">Een werkend eindproduct dat communicatie maakt met </w:t>
      </w:r>
      <w:r w:rsidRPr="078182FA" w:rsidR="007C4CAD">
        <w:rPr>
          <w:noProof w:val="0"/>
          <w:lang w:val="nl-NL" w:eastAsia="nl-BE"/>
        </w:rPr>
        <w:t>BeeTree</w:t>
      </w:r>
      <w:r w:rsidRPr="078182FA" w:rsidR="007C4CAD">
        <w:rPr>
          <w:noProof w:val="0"/>
          <w:lang w:val="nl-NL" w:eastAsia="nl-BE"/>
        </w:rPr>
        <w:t xml:space="preserve"> </w:t>
      </w:r>
      <w:r w:rsidRPr="078182FA" w:rsidR="002D0F6D">
        <w:rPr>
          <w:noProof w:val="0"/>
          <w:lang w:val="nl-NL" w:eastAsia="nl-BE"/>
        </w:rPr>
        <w:t xml:space="preserve">en </w:t>
      </w:r>
      <w:r w:rsidRPr="078182FA" w:rsidR="007C4CAD">
        <w:rPr>
          <w:noProof w:val="0"/>
          <w:lang w:val="nl-NL" w:eastAsia="nl-BE"/>
        </w:rPr>
        <w:t>dat kan worden uitgerold naar de klant of mogelijk andere klanten.</w:t>
      </w:r>
      <w:bookmarkStart w:name="_Toc378765634" w:id="19"/>
      <w:bookmarkStart w:name="_Toc15980070" w:id="20"/>
    </w:p>
    <w:p w:rsidRPr="002E3F06" w:rsidR="00273F23" w:rsidP="078182FA" w:rsidRDefault="00273F23" w14:paraId="73C9E404" w14:textId="77777777">
      <w:pPr>
        <w:rPr>
          <w:noProof w:val="0"/>
          <w:lang w:val="nl-NL" w:eastAsia="nl-BE"/>
        </w:rPr>
      </w:pPr>
    </w:p>
    <w:p w:rsidRPr="002E3F06" w:rsidR="007C4CAD" w:rsidP="078182FA" w:rsidRDefault="007C4CAD" w14:paraId="438D9F5D" w14:textId="77777777">
      <w:pPr>
        <w:pStyle w:val="Heading2"/>
        <w:rPr>
          <w:noProof w:val="0"/>
          <w:lang w:val="nl-NL"/>
        </w:rPr>
      </w:pPr>
      <w:r w:rsidRPr="078182FA" w:rsidR="007C4CAD">
        <w:rPr>
          <w:noProof w:val="0"/>
          <w:lang w:val="nl-NL"/>
        </w:rPr>
        <w:t>Scope</w:t>
      </w:r>
      <w:bookmarkEnd w:id="19"/>
      <w:bookmarkEnd w:id="20"/>
    </w:p>
    <w:p w:rsidRPr="00273F23" w:rsidR="007C4CAD" w:rsidP="078182FA" w:rsidRDefault="007C4CAD" w14:paraId="2B279B03" w14:textId="1681762C">
      <w:pPr>
        <w:pStyle w:val="ListParagraph"/>
        <w:numPr>
          <w:ilvl w:val="0"/>
          <w:numId w:val="16"/>
        </w:numPr>
        <w:spacing w:after="160"/>
        <w:rPr>
          <w:rFonts w:cs="Calibri" w:cstheme="minorAscii"/>
          <w:noProof w:val="0"/>
          <w:color w:val="000000" w:themeColor="text1"/>
          <w:lang w:val="nl-NL" w:eastAsia="nl-BE"/>
        </w:rPr>
      </w:pP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Accuraat</w:t>
      </w:r>
      <w:r w:rsidRPr="078182FA" w:rsidR="002D0F6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 xml:space="preserve"> de</w:t>
      </w: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 xml:space="preserve"> temperatuur en luchtvochtigheid (mogelijk meer) meten en hiermee het dauwpunt berekenen.</w:t>
      </w:r>
    </w:p>
    <w:p w:rsidRPr="00273F23" w:rsidR="007C4CAD" w:rsidP="078182FA" w:rsidRDefault="007C4CAD" w14:paraId="29728EF8" w14:textId="60268692">
      <w:pPr>
        <w:pStyle w:val="ListParagraph"/>
        <w:numPr>
          <w:ilvl w:val="0"/>
          <w:numId w:val="16"/>
        </w:numPr>
        <w:spacing w:after="160"/>
        <w:rPr>
          <w:rFonts w:cs="Calibri" w:cstheme="minorAscii"/>
          <w:noProof w:val="0"/>
          <w:color w:val="000000" w:themeColor="text1"/>
          <w:lang w:val="nl-NL" w:eastAsia="nl-BE"/>
        </w:rPr>
      </w:pP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 xml:space="preserve">Deze data duursturen naar tablet met </w:t>
      </w: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BeeTree</w:t>
      </w: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.</w:t>
      </w:r>
    </w:p>
    <w:p w:rsidRPr="00273F23" w:rsidR="007C4CAD" w:rsidP="078182FA" w:rsidRDefault="007C4CAD" w14:paraId="2AE38182" w14:textId="77777777">
      <w:pPr>
        <w:pStyle w:val="ListParagraph"/>
        <w:numPr>
          <w:ilvl w:val="0"/>
          <w:numId w:val="16"/>
        </w:numPr>
        <w:spacing w:after="160"/>
        <w:rPr>
          <w:rFonts w:cs="Calibri" w:cstheme="minorAscii"/>
          <w:noProof w:val="0"/>
          <w:color w:val="000000" w:themeColor="text1"/>
          <w:lang w:val="nl-NL" w:eastAsia="nl-BE"/>
        </w:rPr>
      </w:pP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Een werkende PCB ontwerpen die dit mogelijk maakt.</w:t>
      </w:r>
    </w:p>
    <w:p w:rsidRPr="00273F23" w:rsidR="007C4CAD" w:rsidP="078182FA" w:rsidRDefault="007C4CAD" w14:paraId="74EC21A7" w14:textId="77777777">
      <w:pPr>
        <w:pStyle w:val="ListParagraph"/>
        <w:numPr>
          <w:ilvl w:val="0"/>
          <w:numId w:val="16"/>
        </w:numPr>
        <w:spacing w:after="160"/>
        <w:rPr>
          <w:rFonts w:cs="Calibri" w:cstheme="minorAscii"/>
          <w:noProof w:val="0"/>
          <w:color w:val="000000" w:themeColor="text1"/>
          <w:lang w:val="nl-NL" w:eastAsia="nl-BE"/>
        </w:rPr>
      </w:pP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Een case ontwerpen en 3D printen om de PCB te beschermen.</w:t>
      </w:r>
    </w:p>
    <w:p w:rsidRPr="00273F23" w:rsidR="007C4CAD" w:rsidP="078182FA" w:rsidRDefault="007C4CAD" w14:paraId="21D4042C" w14:textId="3DEF53F3">
      <w:pPr>
        <w:pStyle w:val="ListParagraph"/>
        <w:numPr>
          <w:ilvl w:val="0"/>
          <w:numId w:val="16"/>
        </w:numPr>
        <w:spacing w:after="160"/>
        <w:rPr>
          <w:rFonts w:cs="Calibri" w:cstheme="minorAscii"/>
          <w:noProof w:val="0"/>
          <w:color w:val="000000" w:themeColor="text1"/>
          <w:lang w:val="nl-NL" w:eastAsia="nl-BE"/>
        </w:rPr>
      </w:pP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Herstelsysteem in</w:t>
      </w:r>
      <w:r w:rsidRPr="078182FA" w:rsidR="002D0F6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t</w:t>
      </w: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 xml:space="preserve">egreren in </w:t>
      </w: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BeeTree</w:t>
      </w: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.</w:t>
      </w:r>
    </w:p>
    <w:p w:rsidRPr="00273F23" w:rsidR="00273F23" w:rsidP="078182FA" w:rsidRDefault="00273F23" w14:paraId="5EA0703E" w14:textId="77777777">
      <w:pPr>
        <w:spacing w:after="160" w:line="259" w:lineRule="auto"/>
        <w:rPr>
          <w:rFonts w:cs="Calibri" w:cstheme="minorAscii"/>
          <w:noProof w:val="0"/>
          <w:color w:val="404040" w:themeColor="text1" w:themeTint="BF"/>
          <w:lang w:val="nl-NL" w:eastAsia="nl-BE"/>
        </w:rPr>
      </w:pPr>
    </w:p>
    <w:p w:rsidRPr="002E3F06" w:rsidR="007C4CAD" w:rsidP="078182FA" w:rsidRDefault="007C4CAD" w14:paraId="5DB0D33D" w14:textId="77777777">
      <w:pPr>
        <w:pStyle w:val="Heading2"/>
        <w:rPr>
          <w:noProof w:val="0"/>
          <w:lang w:val="nl-NL"/>
        </w:rPr>
      </w:pPr>
      <w:bookmarkStart w:name="_Toc378765635" w:id="21"/>
      <w:bookmarkStart w:name="_Toc15980071" w:id="22"/>
      <w:r w:rsidRPr="078182FA" w:rsidR="007C4CAD">
        <w:rPr>
          <w:noProof w:val="0"/>
          <w:lang w:val="nl-NL"/>
        </w:rPr>
        <w:t>Niet in Scope</w:t>
      </w:r>
      <w:bookmarkEnd w:id="21"/>
      <w:bookmarkEnd w:id="22"/>
    </w:p>
    <w:p w:rsidRPr="00273F23" w:rsidR="007C4CAD" w:rsidP="4710B7A5" w:rsidRDefault="007C4CAD" w14:paraId="63A4C165" w14:textId="36886623">
      <w:pPr>
        <w:pStyle w:val="BodyTextIndent"/>
        <w:numPr>
          <w:ilvl w:val="0"/>
          <w:numId w:val="15"/>
        </w:numPr>
        <w:tabs>
          <w:tab w:val="num" w:pos="567"/>
        </w:tabs>
        <w:spacing w:line="360" w:lineRule="auto"/>
        <w:ind w:left="711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/>
        </w:rPr>
      </w:pP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Ervoor zorgen dat het herstelsysteem ook werkt voor andere herstellingen zoals bijvoorbeeld de stoelen. Het moet voor mijn project alleen met herstellingen van de ramen werken.</w:t>
      </w:r>
    </w:p>
    <w:p w:rsidR="46446E85" w:rsidP="4710B7A5" w:rsidRDefault="46446E85" w14:paraId="70C0B3EF" w14:textId="7D3C5CCF">
      <w:pPr>
        <w:pStyle w:val="BodyTextIndent"/>
        <w:numPr>
          <w:ilvl w:val="0"/>
          <w:numId w:val="15"/>
        </w:numPr>
        <w:tabs>
          <w:tab w:val="num" w:leader="none" w:pos="567"/>
        </w:tabs>
        <w:spacing w:line="360" w:lineRule="auto"/>
        <w:ind w:left="711"/>
        <w:jc w:val="left"/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</w:pPr>
      <w:r w:rsidRPr="4710B7A5" w:rsidR="46446E85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/>
        </w:rPr>
        <w:t>Herstel instructies van het vervangen ven de ramen herschrijven.</w:t>
      </w:r>
    </w:p>
    <w:p w:rsidRPr="002E3F06" w:rsidR="007C4CAD" w:rsidP="078182FA" w:rsidRDefault="007C4CAD" w14:paraId="7D29DE6F" w14:textId="77777777">
      <w:pPr>
        <w:pStyle w:val="BodyTextIndent"/>
        <w:ind w:left="0"/>
        <w:rPr>
          <w:noProof w:val="0"/>
          <w:lang w:val="nl-NL"/>
        </w:rPr>
      </w:pPr>
    </w:p>
    <w:p w:rsidRPr="002E3F06" w:rsidR="007C4CAD" w:rsidP="078182FA" w:rsidRDefault="007C4CAD" w14:paraId="4A473173" w14:textId="77777777">
      <w:pPr>
        <w:pStyle w:val="Heading1"/>
        <w:rPr>
          <w:noProof w:val="0"/>
          <w:lang w:val="nl-NL"/>
        </w:rPr>
      </w:pPr>
      <w:bookmarkStart w:name="_Toc378765636" w:id="23"/>
      <w:bookmarkStart w:name="_Toc15980072" w:id="24"/>
      <w:r w:rsidRPr="078182FA" w:rsidR="007C4CAD">
        <w:rPr>
          <w:noProof w:val="0"/>
          <w:lang w:val="nl-NL"/>
        </w:rPr>
        <w:t>Planning</w:t>
      </w:r>
      <w:bookmarkEnd w:id="23"/>
      <w:bookmarkEnd w:id="24"/>
    </w:p>
    <w:p w:rsidRPr="002E3F06" w:rsidR="007C4CAD" w:rsidP="078182FA" w:rsidRDefault="007C4CAD" w14:paraId="2840DCA0" w14:textId="703478A7">
      <w:pPr>
        <w:rPr>
          <w:noProof w:val="0"/>
          <w:lang w:val="nl-NL"/>
        </w:rPr>
      </w:pPr>
      <w:r w:rsidRPr="4710B7A5" w:rsidR="007C4CAD">
        <w:rPr>
          <w:noProof w:val="0"/>
          <w:lang w:val="nl-NL"/>
        </w:rPr>
        <w:t xml:space="preserve">Ik zal werken volgens de </w:t>
      </w:r>
      <w:r w:rsidRPr="4710B7A5" w:rsidR="4FE12EF4">
        <w:rPr>
          <w:noProof w:val="0"/>
          <w:lang w:val="nl-NL"/>
        </w:rPr>
        <w:t>w</w:t>
      </w:r>
      <w:r w:rsidRPr="4710B7A5" w:rsidR="007C4CAD">
        <w:rPr>
          <w:noProof w:val="0"/>
          <w:lang w:val="nl-NL"/>
        </w:rPr>
        <w:t>atervalmethode. Dit beteken</w:t>
      </w:r>
      <w:r w:rsidRPr="4710B7A5" w:rsidR="00100055">
        <w:rPr>
          <w:noProof w:val="0"/>
          <w:lang w:val="nl-NL"/>
        </w:rPr>
        <w:t>t</w:t>
      </w:r>
      <w:r w:rsidRPr="4710B7A5" w:rsidR="007C4CAD">
        <w:rPr>
          <w:noProof w:val="0"/>
          <w:lang w:val="nl-NL"/>
        </w:rPr>
        <w:t xml:space="preserve"> dat het </w:t>
      </w:r>
      <w:r w:rsidRPr="4710B7A5" w:rsidR="595BD819">
        <w:rPr>
          <w:noProof w:val="0"/>
          <w:lang w:val="nl-NL"/>
        </w:rPr>
        <w:t>proces</w:t>
      </w:r>
      <w:r w:rsidRPr="4710B7A5" w:rsidR="007C4CAD">
        <w:rPr>
          <w:noProof w:val="0"/>
          <w:lang w:val="nl-NL"/>
        </w:rPr>
        <w:t xml:space="preserve"> zal vloeien als een waterval door alle fases van het project. De huidige fase moet compleet af</w:t>
      </w:r>
      <w:r w:rsidRPr="4710B7A5" w:rsidR="00100055">
        <w:rPr>
          <w:noProof w:val="0"/>
          <w:lang w:val="nl-NL"/>
        </w:rPr>
        <w:t>g</w:t>
      </w:r>
      <w:r w:rsidRPr="4710B7A5" w:rsidR="007C4CAD">
        <w:rPr>
          <w:noProof w:val="0"/>
          <w:lang w:val="nl-NL"/>
        </w:rPr>
        <w:t>erond zijn vooraleer er kan begonnen worden aan de volgende fase.</w:t>
      </w:r>
    </w:p>
    <w:p w:rsidRPr="002E3F06" w:rsidR="007C4CAD" w:rsidP="078182FA" w:rsidRDefault="007C4CAD" w14:paraId="5B5CA36A" w14:textId="77777777">
      <w:pPr>
        <w:rPr>
          <w:noProof w:val="0"/>
          <w:lang w:val="nl-NL"/>
        </w:rPr>
      </w:pPr>
      <w:r w:rsidRPr="078182FA" w:rsidR="007C4CAD">
        <w:rPr>
          <w:noProof w:val="0"/>
          <w:lang w:val="nl-NL"/>
        </w:rPr>
        <w:t>Een representatie van mijn waterval zou zijn:</w:t>
      </w:r>
    </w:p>
    <w:p w:rsidRPr="00556F95" w:rsidR="007C4CAD" w:rsidP="078182FA" w:rsidRDefault="007C4CAD" w14:paraId="0BF609AE" w14:textId="77777777">
      <w:pPr>
        <w:pStyle w:val="ListParagraph"/>
        <w:numPr>
          <w:ilvl w:val="0"/>
          <w:numId w:val="16"/>
        </w:numPr>
        <w:spacing w:after="160" w:line="259" w:lineRule="auto"/>
        <w:rPr>
          <w:rFonts w:cs="Calibri" w:cstheme="minorAscii"/>
          <w:noProof w:val="0"/>
          <w:color w:val="000000" w:themeColor="text1"/>
          <w:lang w:val="nl-NL" w:eastAsia="nl-BE"/>
        </w:rPr>
      </w:pP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Analyse</w:t>
      </w:r>
    </w:p>
    <w:p w:rsidRPr="00556F95" w:rsidR="007C4CAD" w:rsidP="078182FA" w:rsidRDefault="007C4CAD" w14:paraId="78DE0876" w14:textId="77777777">
      <w:pPr>
        <w:pStyle w:val="ListParagraph"/>
        <w:numPr>
          <w:ilvl w:val="1"/>
          <w:numId w:val="16"/>
        </w:numPr>
        <w:spacing w:after="160" w:line="259" w:lineRule="auto"/>
        <w:rPr>
          <w:rFonts w:cs="Calibri" w:cstheme="minorAscii"/>
          <w:noProof w:val="0"/>
          <w:color w:val="000000" w:themeColor="text1"/>
          <w:lang w:val="nl-NL" w:eastAsia="nl-BE"/>
        </w:rPr>
      </w:pPr>
      <w:r w:rsidRPr="4710B7A5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Componenten selectie</w:t>
      </w:r>
    </w:p>
    <w:p w:rsidRPr="00556F95" w:rsidR="007C4CAD" w:rsidP="078182FA" w:rsidRDefault="007C4CAD" w14:paraId="78F7962B" w14:textId="77777777">
      <w:pPr>
        <w:pStyle w:val="ListParagraph"/>
        <w:numPr>
          <w:ilvl w:val="2"/>
          <w:numId w:val="16"/>
        </w:numPr>
        <w:spacing w:after="160" w:line="259" w:lineRule="auto"/>
        <w:rPr>
          <w:rFonts w:cs="Calibri" w:cstheme="minorAscii"/>
          <w:noProof w:val="0"/>
          <w:color w:val="000000" w:themeColor="text1"/>
          <w:lang w:val="nl-NL" w:eastAsia="nl-BE"/>
        </w:rPr>
      </w:pPr>
      <w:r w:rsidRPr="4710B7A5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Schema en PCB ontwerpen</w:t>
      </w:r>
    </w:p>
    <w:p w:rsidRPr="00556F95" w:rsidR="007C4CAD" w:rsidP="078182FA" w:rsidRDefault="007C4CAD" w14:paraId="4D48E0D6" w14:textId="77777777">
      <w:pPr>
        <w:pStyle w:val="ListParagraph"/>
        <w:numPr>
          <w:ilvl w:val="3"/>
          <w:numId w:val="16"/>
        </w:numPr>
        <w:spacing w:after="160" w:line="259" w:lineRule="auto"/>
        <w:rPr>
          <w:rFonts w:cs="Calibri" w:cstheme="minorAscii"/>
          <w:noProof w:val="0"/>
          <w:color w:val="000000" w:themeColor="text1"/>
          <w:lang w:val="nl-NL" w:eastAsia="nl-BE"/>
        </w:rPr>
      </w:pPr>
      <w:r w:rsidRPr="078182FA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Firmware schrijven</w:t>
      </w:r>
    </w:p>
    <w:p w:rsidRPr="00556F95" w:rsidR="007C4CAD" w:rsidP="078182FA" w:rsidRDefault="007C4CAD" w14:paraId="4394C648" w14:textId="75B56E45">
      <w:pPr>
        <w:pStyle w:val="ListParagraph"/>
        <w:numPr>
          <w:ilvl w:val="4"/>
          <w:numId w:val="16"/>
        </w:numPr>
        <w:spacing w:after="160" w:line="259" w:lineRule="auto"/>
        <w:rPr>
          <w:rFonts w:cs="Calibri" w:cstheme="minorAscii"/>
          <w:noProof w:val="0"/>
          <w:color w:val="000000" w:themeColor="text1"/>
          <w:lang w:val="nl-NL" w:eastAsia="nl-BE"/>
        </w:rPr>
      </w:pPr>
      <w:r w:rsidRPr="4710B7A5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 xml:space="preserve">Software </w:t>
      </w:r>
      <w:r w:rsidRPr="4710B7A5" w:rsidR="2FB9F29C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schrijven</w:t>
      </w:r>
      <w:r w:rsidRPr="4710B7A5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 xml:space="preserve">/integratie in </w:t>
      </w:r>
      <w:r w:rsidRPr="4710B7A5" w:rsidR="007C4CAD">
        <w:rPr>
          <w:rFonts w:cs="Calibri" w:cstheme="minorAscii"/>
          <w:noProof w:val="0"/>
          <w:color w:val="000000" w:themeColor="text1" w:themeTint="FF" w:themeShade="FF"/>
          <w:lang w:val="nl-NL" w:eastAsia="nl-BE"/>
        </w:rPr>
        <w:t>BeeTree</w:t>
      </w:r>
    </w:p>
    <w:p w:rsidRPr="002E3F06" w:rsidR="007C4CAD" w:rsidP="078182FA" w:rsidRDefault="00B3702D" w14:paraId="3D878435" w14:textId="6E72061A">
      <w:pPr>
        <w:pStyle w:val="Heading1"/>
        <w:rPr>
          <w:noProof w:val="0"/>
          <w:lang w:val="nl-NL"/>
        </w:rPr>
      </w:pPr>
      <w:r w:rsidRPr="4710B7A5" w:rsidR="007C4CAD">
        <w:rPr>
          <w:noProof w:val="0"/>
          <w:lang w:val="nl-NL"/>
        </w:rPr>
        <w:t>Smart Object (Hardware Analyse)</w:t>
      </w:r>
    </w:p>
    <w:p w:rsidRPr="002E3F06" w:rsidR="007C4CAD" w:rsidP="078182FA" w:rsidRDefault="00B3702D" w14:paraId="12E7CD1C" w14:textId="138EFF26">
      <w:pPr>
        <w:pStyle w:val="Heading2"/>
        <w:rPr>
          <w:noProof w:val="0"/>
          <w:lang w:val="nl-NL"/>
        </w:rPr>
      </w:pPr>
      <w:r w:rsidRPr="4710B7A5" w:rsidR="007C4CAD">
        <w:rPr>
          <w:noProof w:val="0"/>
          <w:lang w:val="nl-NL"/>
        </w:rPr>
        <w:t>Blokdiagram</w:t>
      </w:r>
    </w:p>
    <w:p w:rsidRPr="002E3F06" w:rsidR="007C4CAD" w:rsidP="078182FA" w:rsidRDefault="007C4CAD" w14:paraId="61B45534" w14:textId="77777777">
      <w:pPr>
        <w:shd w:val="clear" w:color="auto" w:fill="FFFFFF" w:themeFill="background1"/>
        <w:spacing w:before="288" w:after="288"/>
        <w:rPr>
          <w:rFonts w:ascii="Source Sans Pro" w:hAnsi="Source Sans Pro"/>
          <w:noProof w:val="0"/>
          <w:color w:val="34495E"/>
          <w:sz w:val="23"/>
          <w:szCs w:val="23"/>
          <w:lang w:val="nl-NL" w:eastAsia="nl-BE"/>
        </w:rPr>
      </w:pPr>
      <w:r w:rsidR="007C4CAD">
        <w:drawing>
          <wp:inline wp14:editId="59943041" wp14:anchorId="18AE13AA">
            <wp:extent cx="3826510" cy="6876416"/>
            <wp:effectExtent l="0" t="0" r="2540" b="635"/>
            <wp:docPr id="14" name="Picture 14" descr="Graphical user interface, application, Teams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b512b3ceabfb4fa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26510" cy="68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E3F06" w:rsidR="007C4CAD" w:rsidP="078182FA" w:rsidRDefault="007C4CAD" w14:paraId="53E74B4B" w14:textId="77777777">
      <w:pPr>
        <w:shd w:val="clear" w:color="auto" w:fill="FFFFFF" w:themeFill="background1"/>
        <w:spacing w:before="288" w:after="288"/>
        <w:rPr>
          <w:rFonts w:ascii="Source Sans Pro" w:hAnsi="Source Sans Pro"/>
          <w:noProof w:val="0"/>
          <w:color w:val="34495E"/>
          <w:sz w:val="23"/>
          <w:szCs w:val="23"/>
          <w:lang w:val="nl-NL" w:eastAsia="nl-BE"/>
        </w:rPr>
      </w:pPr>
    </w:p>
    <w:p w:rsidRPr="00556F95" w:rsidR="007C4CAD" w:rsidP="078182FA" w:rsidRDefault="00B3702D" w14:paraId="6B405DBA" w14:textId="4F95A20E">
      <w:pPr>
        <w:pStyle w:val="Heading2"/>
        <w:rPr>
          <w:noProof w:val="0"/>
          <w:lang w:val="nl-NL"/>
        </w:rPr>
      </w:pPr>
      <w:r w:rsidRPr="4710B7A5" w:rsidR="007C4CAD">
        <w:rPr>
          <w:noProof w:val="0"/>
          <w:lang w:val="nl-NL"/>
        </w:rPr>
        <w:t>Specificaties</w:t>
      </w:r>
    </w:p>
    <w:tbl>
      <w:tblPr>
        <w:tblW w:w="8967" w:type="dxa"/>
        <w:shd w:val="clear" w:color="auto" w:fill="FFFFFF"/>
        <w:tblLook w:val="04A0" w:firstRow="1" w:lastRow="0" w:firstColumn="1" w:lastColumn="0" w:noHBand="0" w:noVBand="1"/>
      </w:tblPr>
      <w:tblGrid>
        <w:gridCol w:w="2171"/>
        <w:gridCol w:w="2113"/>
        <w:gridCol w:w="1225"/>
        <w:gridCol w:w="1556"/>
        <w:gridCol w:w="1902"/>
      </w:tblGrid>
      <w:tr w:rsidRPr="002E3F06" w:rsidR="007C4CAD" w:rsidTr="4710B7A5" w14:paraId="36C2C005" w14:textId="77777777">
        <w:trPr>
          <w:trHeight w:val="258"/>
          <w:tblHeader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1F588E7A" w14:textId="77777777">
            <w:pPr>
              <w:spacing w:line="276" w:lineRule="auto"/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  <w:t>Blok</w:t>
            </w: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35E92FF" w14:textId="77777777">
            <w:pPr>
              <w:spacing w:line="276" w:lineRule="auto"/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  <w:t>Specificatie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E3A0EB5" w14:textId="0B3EDE19">
            <w:pPr>
              <w:spacing w:line="276" w:lineRule="auto"/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  <w:t>Min</w:t>
            </w:r>
            <w:r w:rsidRPr="4710B7A5" w:rsidR="25B4E08B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  <w:t>.</w:t>
            </w: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1453404D" w14:textId="77777777">
            <w:pPr>
              <w:spacing w:line="276" w:lineRule="auto"/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  <w:t>Nominaal</w:t>
            </w: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58D677E7" w14:textId="346CB29C">
            <w:pPr>
              <w:spacing w:line="276" w:lineRule="auto"/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  <w:t>Max</w:t>
            </w:r>
            <w:r w:rsidRPr="4710B7A5" w:rsidR="25B4E08B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  <w:t>.</w:t>
            </w:r>
          </w:p>
        </w:tc>
      </w:tr>
      <w:tr w:rsidRPr="002E3F06" w:rsidR="007C4CAD" w:rsidTr="4710B7A5" w14:paraId="347D626C" w14:textId="77777777">
        <w:trPr>
          <w:trHeight w:val="247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684D5741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USB-C connector</w:t>
            </w: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A1957D7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Voedingspanning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394BBD48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9A93578" w14:textId="73FB709A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5</w:t>
            </w:r>
            <w:r w:rsidRPr="4710B7A5" w:rsidR="0F1719F1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5B750CEA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</w:tr>
      <w:tr w:rsidRPr="002E3F06" w:rsidR="007C4CAD" w:rsidTr="4710B7A5" w14:paraId="3E307C47" w14:textId="77777777">
        <w:trPr>
          <w:trHeight w:val="247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493594E9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79E9A05" w14:textId="3F2F5B3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A2D3784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Voedin</w:t>
            </w:r>
            <w:r w:rsidRPr="078182FA" w:rsidR="0A2D3784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g stroom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0A877076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08F20CA7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48DC1578" w14:textId="62CD9FDE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3</w:t>
            </w:r>
            <w:r w:rsidRPr="4710B7A5" w:rsidR="240CF526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A (5</w:t>
            </w:r>
            <w:r w:rsidRPr="4710B7A5" w:rsidR="6AAD1182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V)</w:t>
            </w:r>
          </w:p>
        </w:tc>
      </w:tr>
      <w:tr w:rsidRPr="002E3F06" w:rsidR="007C4CAD" w:rsidTr="4710B7A5" w14:paraId="1AC65523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651C87E8" w14:textId="67BA77D4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2C65500C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USB-bri</w:t>
            </w:r>
            <w:r w:rsidRPr="078182FA" w:rsidR="2C65500C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dge</w:t>
            </w: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1296C080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Werkspanning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C63B396" w14:textId="74530869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4.0</w:t>
            </w:r>
            <w:r w:rsidRPr="4710B7A5" w:rsidR="6959B742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57ED4719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44CD8078" w14:textId="2B11DCAB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5.25</w:t>
            </w:r>
            <w:r w:rsidRPr="4710B7A5" w:rsidR="240CF526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</w:tr>
      <w:tr w:rsidRPr="002E3F06" w:rsidR="007C4CAD" w:rsidTr="4710B7A5" w14:paraId="58F38F9E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45BCD583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857EC76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Stroomverbruik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60175DF5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B7C59D7" w14:textId="730E8810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15</w:t>
            </w:r>
            <w:r w:rsidRPr="4710B7A5" w:rsidR="40A8D83B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mA</w:t>
            </w: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6C8F8523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</w:tr>
      <w:tr w:rsidRPr="002E3F06" w:rsidR="007C4CAD" w:rsidTr="4710B7A5" w14:paraId="25B5487C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12D97CA3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C8F43B2" w14:textId="37208842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Voedingspannin</w:t>
            </w:r>
            <w:r w:rsidRPr="4710B7A5" w:rsidR="729B3B5F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g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5F24CC45" w14:textId="0EBAEC1F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3.0</w:t>
            </w:r>
            <w:r w:rsidRPr="4710B7A5" w:rsidR="4B231BF4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1BD4D48" w14:textId="020DA309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3.3</w:t>
            </w:r>
            <w:r w:rsidRPr="4710B7A5" w:rsidR="40A8D83B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64A914E" w14:textId="1962CCDF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3.6</w:t>
            </w:r>
            <w:r w:rsidRPr="4710B7A5" w:rsidR="19C95E85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</w:tr>
      <w:tr w:rsidRPr="002E3F06" w:rsidR="007C4CAD" w:rsidTr="4710B7A5" w14:paraId="3E40E522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6AA8D4C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ATMega328p</w:t>
            </w: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47FB64B1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Werkspanning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1252AA1A" w14:textId="7B82BA2D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4.8</w:t>
            </w:r>
            <w:r w:rsidRPr="4710B7A5" w:rsidR="4B231BF4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08546C15" w14:textId="49FD1FE8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5.0</w:t>
            </w:r>
            <w:r w:rsidRPr="4710B7A5" w:rsidR="7245667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9C323CB" w14:textId="6C9C9338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5.2</w:t>
            </w:r>
            <w:r w:rsidRPr="4710B7A5" w:rsidR="7245667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</w:tr>
      <w:tr w:rsidRPr="002E3F06" w:rsidR="007C4CAD" w:rsidTr="4710B7A5" w14:paraId="52F4B98D" w14:textId="77777777">
        <w:trPr>
          <w:trHeight w:val="247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5AA320A4" w14:textId="53CD8D81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16</w:t>
            </w:r>
            <w:r w:rsidRPr="4710B7A5" w:rsidR="27AC57FE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MHz Crystal</w:t>
            </w: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F2824DF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Frequentie 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021B4B11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6C1B8CA9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16 MHz</w:t>
            </w: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77F02628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</w:tr>
      <w:tr w:rsidRPr="002E3F06" w:rsidR="007C4CAD" w:rsidTr="4710B7A5" w14:paraId="0D65E1F9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117F3B27" w14:textId="77777777">
            <w:pPr>
              <w:spacing w:line="276" w:lineRule="auto"/>
              <w:rPr>
                <w:rFonts w:ascii="Calibri" w:hAnsi="Calibri" w:asciiTheme="minorAscii" w:hAnsiTheme="minorAscii"/>
                <w:noProof w:val="0"/>
                <w:sz w:val="20"/>
                <w:szCs w:val="20"/>
                <w:lang w:val="nl-NL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I2C level 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shifter</w:t>
            </w: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590D1458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Werkspanning A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65D25141" w14:textId="7F768113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0.9</w:t>
            </w:r>
            <w:r w:rsidRPr="4710B7A5" w:rsidR="68945F67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508409EC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47D7E5E" w14:textId="604C765E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3.3</w:t>
            </w:r>
            <w:r w:rsidRPr="4710B7A5" w:rsidR="26F4DFEC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</w:tr>
      <w:tr w:rsidRPr="002E3F06" w:rsidR="007C4CAD" w:rsidTr="4710B7A5" w14:paraId="10717E6F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189AD0D2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0649C715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Werkspanning B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57672C58" w14:textId="33014875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1.8</w:t>
            </w:r>
            <w:r w:rsidRPr="4710B7A5" w:rsidR="68945F67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C1D2342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4DE550B" w14:textId="753733B0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5</w:t>
            </w:r>
            <w:r w:rsidRPr="4710B7A5" w:rsidR="26F4DFEC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</w:tr>
      <w:tr w:rsidRPr="002E3F06" w:rsidR="007C4CAD" w:rsidTr="4710B7A5" w14:paraId="3D2B0060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6D0C307A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07ACB574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Stroomverbruik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07B9E3CF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01652650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07B81B0" w14:textId="1B93A89C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64</w:t>
            </w:r>
            <w:r w:rsidRPr="4710B7A5" w:rsidR="598642C2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mA</w:t>
            </w:r>
          </w:p>
        </w:tc>
      </w:tr>
      <w:tr w:rsidRPr="002E3F06" w:rsidR="007C4CAD" w:rsidTr="4710B7A5" w14:paraId="3C520D65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5BA3423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Temp/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Humidity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/... sensor</w:t>
            </w: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436EE8FF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Werkspanning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10ED6704" w14:textId="3F0E2712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1.71</w:t>
            </w:r>
            <w:r w:rsidRPr="4710B7A5" w:rsidR="6674EED2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E95B8E6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3.3V</w:t>
            </w: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50E35573" w14:textId="72D0A491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3.6</w:t>
            </w:r>
            <w:r w:rsidRPr="4710B7A5" w:rsidR="598642C2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</w:tr>
      <w:tr w:rsidRPr="002E3F06" w:rsidR="007C4CAD" w:rsidTr="4710B7A5" w14:paraId="58EEACA1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32D8B5C2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EC193B1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Stroomverbruik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34BBA54" w14:textId="22E9510C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0.15</w:t>
            </w:r>
            <w:r w:rsidRPr="4710B7A5" w:rsidR="5D5BB5E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µA</w:t>
            </w: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2B37F7DE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1D2CC0D7" w14:textId="2925277E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0.1</w:t>
            </w:r>
            <w:r w:rsidRPr="4710B7A5" w:rsidR="0FE303EC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mA</w:t>
            </w:r>
          </w:p>
        </w:tc>
      </w:tr>
      <w:tr w:rsidRPr="002E3F06" w:rsidR="007C4CAD" w:rsidTr="4710B7A5" w14:paraId="62165BF5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576182FD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OLED display</w:t>
            </w: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52EB1055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Werkspanning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1EDE605A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54231D82" w14:textId="7A3001AC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3.3</w:t>
            </w:r>
            <w:r w:rsidRPr="4710B7A5" w:rsidR="4B40BB5C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622FE2A2" w14:textId="35CC9B6F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4</w:t>
            </w:r>
            <w:r w:rsidRPr="4710B7A5" w:rsidR="47AD04C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</w:tr>
      <w:tr w:rsidRPr="002E3F06" w:rsidR="007C4CAD" w:rsidTr="4710B7A5" w14:paraId="51A0EF30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0ED2B08E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43CBF64D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Stroomverbruik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02B4C317" w14:textId="0C05BEFE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10</w:t>
            </w:r>
            <w:r w:rsidRPr="4710B7A5" w:rsidR="5D5BB5E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mA</w:t>
            </w: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6BACF809" w14:textId="1AFAD733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15</w:t>
            </w:r>
            <w:r w:rsidRPr="4710B7A5" w:rsidR="207676F6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mA</w:t>
            </w: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65B45154" w14:textId="254FC7DD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25</w:t>
            </w:r>
            <w:r w:rsidRPr="4710B7A5" w:rsidR="7A574111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mA</w:t>
            </w:r>
          </w:p>
        </w:tc>
      </w:tr>
      <w:tr w:rsidRPr="002E3F06" w:rsidR="007C4CAD" w:rsidTr="4710B7A5" w14:paraId="49F43AE5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604DEF4" w14:textId="1D97A853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P</w:t>
            </w:r>
            <w:r w:rsidRPr="4710B7A5" w:rsidR="439057D5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PTC</w:t>
            </w: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3E9FA4E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Werkspanning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623436A2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0820DCD1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6FC3E9FB" w14:textId="626D1724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15</w:t>
            </w:r>
            <w:r w:rsidRPr="4710B7A5" w:rsidR="7A574111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</w:t>
            </w:r>
          </w:p>
        </w:tc>
      </w:tr>
      <w:tr w:rsidRPr="002E3F06" w:rsidR="007C4CAD" w:rsidTr="4710B7A5" w14:paraId="70582772" w14:textId="77777777">
        <w:trPr>
          <w:trHeight w:val="258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39842EA5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</w:p>
        </w:tc>
        <w:tc>
          <w:tcPr>
            <w:tcW w:w="211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1EFE4669" w14:textId="78689FCB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1B25DEA6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Trip-stroom</w:t>
            </w:r>
          </w:p>
        </w:tc>
        <w:tc>
          <w:tcPr>
            <w:tcW w:w="122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1BDFF526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55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79CC85D2" w14:textId="77777777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</w:p>
        </w:tc>
        <w:tc>
          <w:tcPr>
            <w:tcW w:w="190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636D362" w14:textId="0675C692">
            <w:pPr>
              <w:spacing w:line="27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1</w:t>
            </w:r>
            <w:r w:rsidRPr="4710B7A5" w:rsidR="15D6001A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A</w:t>
            </w:r>
          </w:p>
        </w:tc>
      </w:tr>
    </w:tbl>
    <w:p w:rsidRPr="002E3F06" w:rsidR="007C4CAD" w:rsidP="078182FA" w:rsidRDefault="007C4CAD" w14:paraId="00EE403F" w14:textId="77777777">
      <w:pPr>
        <w:rPr>
          <w:noProof w:val="0"/>
          <w:lang w:val="nl-NL"/>
        </w:rPr>
      </w:pPr>
    </w:p>
    <w:p w:rsidRPr="002E3F06" w:rsidR="007C4CAD" w:rsidP="078182FA" w:rsidRDefault="007C4CAD" w14:paraId="4F235FDE" w14:textId="77777777">
      <w:pPr>
        <w:rPr>
          <w:noProof w:val="0"/>
          <w:lang w:val="nl-NL"/>
        </w:rPr>
      </w:pPr>
    </w:p>
    <w:p w:rsidRPr="002E3F06" w:rsidR="007C4CAD" w:rsidP="078182FA" w:rsidRDefault="007C4CAD" w14:paraId="1B219D38" w14:textId="77777777">
      <w:pPr>
        <w:rPr>
          <w:noProof w:val="0"/>
          <w:lang w:val="nl-NL"/>
        </w:rPr>
      </w:pPr>
    </w:p>
    <w:p w:rsidRPr="002E3F06" w:rsidR="007C4CAD" w:rsidP="078182FA" w:rsidRDefault="007C4CAD" w14:paraId="73993CEA" w14:textId="77777777">
      <w:pPr>
        <w:rPr>
          <w:noProof w:val="0"/>
          <w:lang w:val="nl-NL"/>
        </w:rPr>
      </w:pPr>
    </w:p>
    <w:p w:rsidRPr="002E3F06" w:rsidR="007C4CAD" w:rsidP="078182FA" w:rsidRDefault="007C4CAD" w14:paraId="58C2D976" w14:textId="77777777">
      <w:pPr>
        <w:rPr>
          <w:noProof w:val="0"/>
          <w:lang w:val="nl-NL"/>
        </w:rPr>
      </w:pPr>
    </w:p>
    <w:p w:rsidRPr="002E3F06" w:rsidR="007C4CAD" w:rsidP="078182FA" w:rsidRDefault="007C4CAD" w14:paraId="461D78D5" w14:textId="77777777">
      <w:pPr>
        <w:rPr>
          <w:noProof w:val="0"/>
          <w:lang w:val="nl-NL"/>
        </w:rPr>
      </w:pPr>
    </w:p>
    <w:p w:rsidRPr="002E3F06" w:rsidR="007C4CAD" w:rsidP="078182FA" w:rsidRDefault="007C4CAD" w14:paraId="73B14B9B" w14:textId="77777777">
      <w:pPr>
        <w:rPr>
          <w:noProof w:val="0"/>
          <w:lang w:val="nl-NL"/>
        </w:rPr>
      </w:pPr>
    </w:p>
    <w:p w:rsidRPr="002E3F06" w:rsidR="007C4CAD" w:rsidP="078182FA" w:rsidRDefault="007C4CAD" w14:paraId="73AE7D68" w14:textId="77777777">
      <w:pPr>
        <w:rPr>
          <w:noProof w:val="0"/>
          <w:lang w:val="nl-NL"/>
        </w:rPr>
      </w:pPr>
    </w:p>
    <w:p w:rsidR="007C4CAD" w:rsidP="078182FA" w:rsidRDefault="00B3702D" w14:paraId="080DE19E" w14:textId="6327E4FD">
      <w:pPr>
        <w:pStyle w:val="Heading2"/>
        <w:rPr>
          <w:noProof w:val="0"/>
          <w:lang w:val="nl-NL"/>
        </w:rPr>
      </w:pPr>
      <w:r w:rsidRPr="4710B7A5" w:rsidR="007C4CAD">
        <w:rPr>
          <w:noProof w:val="0"/>
          <w:lang w:val="nl-NL"/>
        </w:rPr>
        <w:t xml:space="preserve">Onderliggende </w:t>
      </w:r>
      <w:r w:rsidRPr="4710B7A5" w:rsidR="007C4CAD">
        <w:rPr>
          <w:noProof w:val="0"/>
          <w:lang w:val="nl-NL"/>
        </w:rPr>
        <w:t>argumentatie</w:t>
      </w:r>
    </w:p>
    <w:p w:rsidRPr="001E1B7C" w:rsidR="001E1B7C" w:rsidP="078182FA" w:rsidRDefault="001E1B7C" w14:paraId="5C8B7D68" w14:textId="77777777">
      <w:pPr>
        <w:rPr>
          <w:noProof w:val="0"/>
          <w:lang w:val="nl-NL" w:eastAsia="nl-NL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12"/>
        <w:gridCol w:w="3499"/>
        <w:gridCol w:w="4243"/>
      </w:tblGrid>
      <w:tr w:rsidRPr="002E3F06" w:rsidR="007C4CAD" w:rsidTr="4710B7A5" w14:paraId="2FDB65FD" w14:textId="77777777">
        <w:trPr>
          <w:trHeight w:val="278"/>
        </w:trPr>
        <w:tc>
          <w:tcPr>
            <w:tcW w:w="13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17950DFE" w14:textId="77777777">
            <w:pPr>
              <w:spacing w:line="256" w:lineRule="auto"/>
              <w:jc w:val="center"/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  <w:t>Blok</w:t>
            </w:r>
          </w:p>
        </w:tc>
        <w:tc>
          <w:tcPr>
            <w:tcW w:w="36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4C468777" w14:textId="77777777">
            <w:pPr>
              <w:spacing w:line="256" w:lineRule="auto"/>
              <w:jc w:val="center"/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  <w:t>Argumentatie</w:t>
            </w:r>
          </w:p>
        </w:tc>
        <w:tc>
          <w:tcPr>
            <w:tcW w:w="43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48C7B0EE" w14:textId="77777777">
            <w:pPr>
              <w:spacing w:line="256" w:lineRule="auto"/>
              <w:jc w:val="center"/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 w:eastAsia="nl-BE"/>
              </w:rPr>
              <w:t>Alternatieven</w:t>
            </w:r>
          </w:p>
        </w:tc>
      </w:tr>
      <w:tr w:rsidRPr="002E3F06" w:rsidR="007C4CAD" w:rsidTr="4710B7A5" w14:paraId="74688D28" w14:textId="77777777">
        <w:trPr>
          <w:trHeight w:val="1744"/>
        </w:trPr>
        <w:tc>
          <w:tcPr>
            <w:tcW w:w="13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0EE47859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USB-C</w:t>
            </w:r>
          </w:p>
        </w:tc>
        <w:tc>
          <w:tcPr>
            <w:tcW w:w="36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6DE9B536" w14:textId="20AF0FE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62264A12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De datalogger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wordt aangesloten aan een tablet via USB. </w:t>
            </w:r>
            <w:r w:rsidRPr="4710B7A5" w:rsidR="00100055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D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eze interface is geschikt voor data transfer en power delivery. </w:t>
            </w:r>
            <w:r w:rsidRPr="4710B7A5" w:rsidR="00100055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De tablets van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NMBS gebruiken USB-C dus ik heb niet veel keuze.</w:t>
            </w:r>
          </w:p>
        </w:tc>
        <w:tc>
          <w:tcPr>
            <w:tcW w:w="43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9D9D260" w14:textId="77777777">
            <w:pPr>
              <w:spacing w:line="256" w:lineRule="auto"/>
              <w:ind w:right="1518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Bluetooth, Wi-Fi, andere draadloze communicatie</w:t>
            </w:r>
          </w:p>
        </w:tc>
      </w:tr>
      <w:tr w:rsidRPr="002E3F06" w:rsidR="007C4CAD" w:rsidTr="4710B7A5" w14:paraId="4C4644D5" w14:textId="77777777">
        <w:trPr>
          <w:trHeight w:val="1163"/>
        </w:trPr>
        <w:tc>
          <w:tcPr>
            <w:tcW w:w="13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69FC2107" w14:textId="089D06DD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P</w:t>
            </w:r>
            <w:r w:rsidRPr="4710B7A5" w:rsidR="7ADE8406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PTC</w:t>
            </w:r>
          </w:p>
        </w:tc>
        <w:tc>
          <w:tcPr>
            <w:tcW w:w="36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088C0028" w14:textId="5B7278EB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Ik zou liever de </w:t>
            </w:r>
            <w:r w:rsidRPr="4710B7A5" w:rsidR="2E1F1D99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datalogger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voorzien van beveiliging in geval van kortsluiting om beschadiging van de tablet te vermijden. Hiervoor is de MF-MSMF050-2 perfect, deze wordt ook gebruik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t bij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Ard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uino’s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.</w:t>
            </w:r>
          </w:p>
        </w:tc>
        <w:tc>
          <w:tcPr>
            <w:tcW w:w="43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DEEC69C" w14:textId="6F5CF5E9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Smeltzekering</w:t>
            </w:r>
            <w:r w:rsidRPr="4710B7A5" w:rsidR="04050A4E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, overstroombescherming IC</w:t>
            </w:r>
          </w:p>
        </w:tc>
      </w:tr>
      <w:tr w:rsidRPr="002E3F06" w:rsidR="007C4CAD" w:rsidTr="4710B7A5" w14:paraId="06926856" w14:textId="77777777">
        <w:trPr>
          <w:trHeight w:val="1163"/>
        </w:trPr>
        <w:tc>
          <w:tcPr>
            <w:tcW w:w="13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ECB8A74" w14:textId="7C2CFBA8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7455AF3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US</w:t>
            </w:r>
            <w:r w:rsidRPr="078182FA" w:rsidR="07455AF3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B-bridge</w:t>
            </w:r>
          </w:p>
        </w:tc>
        <w:tc>
          <w:tcPr>
            <w:tcW w:w="36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18B4D46" w14:textId="4F072EE8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Voor communicatie tussen de tablet en de MCU is er een </w:t>
            </w:r>
            <w:r w:rsidRPr="078182FA" w:rsidR="6A2CF7FA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USB-bridge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nodig. Hiervoor gebruik ik de FT232R, deze wordt ook gebruikt in 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Arduino</w:t>
            </w:r>
            <w:r w:rsidRPr="078182FA" w:rsidR="00100055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’s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. Dus ik ben zeker dat deze goed werkt met een 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ATMega</w:t>
            </w:r>
          </w:p>
        </w:tc>
        <w:tc>
          <w:tcPr>
            <w:tcW w:w="43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82034B1" w14:textId="651AB563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CP2102N</w:t>
            </w:r>
          </w:p>
        </w:tc>
      </w:tr>
      <w:tr w:rsidRPr="002E3F06" w:rsidR="007C4CAD" w:rsidTr="4710B7A5" w14:paraId="55B763B8" w14:textId="77777777">
        <w:trPr>
          <w:trHeight w:val="1163"/>
        </w:trPr>
        <w:tc>
          <w:tcPr>
            <w:tcW w:w="13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9B94C70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MCU</w:t>
            </w:r>
          </w:p>
        </w:tc>
        <w:tc>
          <w:tcPr>
            <w:tcW w:w="36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14B62A13" w14:textId="35486B0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Als MCU gebruik ik een ATMega328. Deze </w:t>
            </w:r>
            <w:r w:rsidRPr="4710B7A5" w:rsidR="4F0A77FA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IC is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relatief klein en goedkoop, maar ik heb hier ook veel ervaring mee. Hierdoor is deze perfect geschikt voor mijn project.</w:t>
            </w:r>
          </w:p>
        </w:tc>
        <w:tc>
          <w:tcPr>
            <w:tcW w:w="43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B78D606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Andere kleine 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ATMega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of PIC 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MCUs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</w:p>
        </w:tc>
      </w:tr>
      <w:tr w:rsidRPr="002E3F06" w:rsidR="007C4CAD" w:rsidTr="4710B7A5" w14:paraId="1374A902" w14:textId="77777777">
        <w:trPr>
          <w:trHeight w:val="1163"/>
        </w:trPr>
        <w:tc>
          <w:tcPr>
            <w:tcW w:w="13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77964E1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XTAL</w:t>
            </w:r>
          </w:p>
        </w:tc>
        <w:tc>
          <w:tcPr>
            <w:tcW w:w="36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0720002E" w14:textId="10E6C8E1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De MCU moet natuurlijk voorzien worden van een kloksignaal. Dus ik gebruik een klein SMD </w:t>
            </w:r>
            <w:r w:rsidRPr="4710B7A5" w:rsidR="5345D802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Crystal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van 16</w:t>
            </w:r>
            <w:r w:rsidRPr="4710B7A5" w:rsidR="413CC16F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MHz. Deze lever</w:t>
            </w:r>
            <w:r w:rsidRPr="4710B7A5" w:rsidR="57260E8A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t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een veel beter kloksignaal dan de interne oscillator en op een simpelere manier.</w:t>
            </w:r>
          </w:p>
        </w:tc>
        <w:tc>
          <w:tcPr>
            <w:tcW w:w="43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1B3A2AD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Interne oscillator van MCU</w:t>
            </w:r>
          </w:p>
        </w:tc>
      </w:tr>
      <w:tr w:rsidRPr="002E3F06" w:rsidR="007C4CAD" w:rsidTr="4710B7A5" w14:paraId="438E107E" w14:textId="77777777">
        <w:trPr>
          <w:trHeight w:val="1163"/>
        </w:trPr>
        <w:tc>
          <w:tcPr>
            <w:tcW w:w="13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7D846367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I2C level 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shifter</w:t>
            </w:r>
          </w:p>
        </w:tc>
        <w:tc>
          <w:tcPr>
            <w:tcW w:w="36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5AE650AA" w14:textId="79F7F8C1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De display en sensor hebben nood aan I2C signalen van 3.3</w:t>
            </w:r>
            <w:r w:rsidRPr="4710B7A5" w:rsidR="66F9E5B3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V en de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ATMega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lever</w:t>
            </w:r>
            <w:r w:rsidRPr="4710B7A5" w:rsidR="57260E8A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t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alleen 5</w:t>
            </w:r>
            <w:r w:rsidRPr="4710B7A5" w:rsidR="66F9E5B3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V. Dus ik gebruik de PI6ULS5V9306, deze chip is klein, goedkoop en </w:t>
            </w:r>
            <w:r w:rsidRPr="4710B7A5" w:rsidR="57260E8A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is geschikt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voor deze situatie.</w:t>
            </w:r>
          </w:p>
        </w:tc>
        <w:tc>
          <w:tcPr>
            <w:tcW w:w="43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4710B7A5" w:rsidRDefault="007C4CAD" w14:paraId="50B1797A" w14:textId="426368B6">
            <w:pPr>
              <w:pStyle w:val="Normal"/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2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MOSFETs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 i.p.v. een IC</w:t>
            </w:r>
            <w:r w:rsidRPr="4710B7A5" w:rsidR="5558C733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, TCA9517A</w:t>
            </w:r>
          </w:p>
        </w:tc>
      </w:tr>
      <w:tr w:rsidRPr="002E3F06" w:rsidR="007C4CAD" w:rsidTr="4710B7A5" w14:paraId="765BD654" w14:textId="77777777">
        <w:trPr>
          <w:trHeight w:val="1163"/>
        </w:trPr>
        <w:tc>
          <w:tcPr>
            <w:tcW w:w="13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C1B7D14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Sensor</w:t>
            </w:r>
          </w:p>
        </w:tc>
        <w:tc>
          <w:tcPr>
            <w:tcW w:w="36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059A30CD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Om de temperatuur en luchtvochtigheid te meten gebruik ik de BME680. Deze sensor is accuraat, goedkoop, simpel uit te lezen en kan nog meer meten indien nodig.</w:t>
            </w:r>
          </w:p>
        </w:tc>
        <w:tc>
          <w:tcPr>
            <w:tcW w:w="43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074ED55C" w14:textId="3C7892CA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 xml:space="preserve">BME280, </w:t>
            </w:r>
            <w:r w:rsidRPr="078182FA" w:rsidR="0C28B353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PTC-weerstand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, DHT11</w:t>
            </w:r>
          </w:p>
        </w:tc>
      </w:tr>
      <w:tr w:rsidRPr="002E3F06" w:rsidR="007C4CAD" w:rsidTr="4710B7A5" w14:paraId="482D7318" w14:textId="77777777">
        <w:trPr>
          <w:trHeight w:val="1163"/>
        </w:trPr>
        <w:tc>
          <w:tcPr>
            <w:tcW w:w="13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C3A3F4A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Display</w:t>
            </w:r>
          </w:p>
        </w:tc>
        <w:tc>
          <w:tcPr>
            <w:tcW w:w="36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19ACD94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De display zal de sensor waardes tonen en ook gebruikt kunnen worden voor debuggen. Ik gebruik hiervoor een OLED display, want deze zijn plat, klein en relatief gemakkelijk aan te sturen.</w:t>
            </w:r>
          </w:p>
        </w:tc>
        <w:tc>
          <w:tcPr>
            <w:tcW w:w="43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4ACD7C7C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LCD, TFT display</w:t>
            </w:r>
          </w:p>
        </w:tc>
      </w:tr>
      <w:tr w:rsidRPr="002E3F06" w:rsidR="007C4CAD" w:rsidTr="4710B7A5" w14:paraId="3E6F78A6" w14:textId="77777777">
        <w:trPr>
          <w:trHeight w:val="1163"/>
        </w:trPr>
        <w:tc>
          <w:tcPr>
            <w:tcW w:w="132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12A53597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Barcode reader</w:t>
            </w:r>
          </w:p>
        </w:tc>
        <w:tc>
          <w:tcPr>
            <w:tcW w:w="36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67059B79" w14:textId="77777777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Er moet een scanner voorzien worden om barcodes te kunnen scannen. Dit kan gedaan worden met de camera van de tablet waar de PCB wordt ingeplugd.</w:t>
            </w:r>
          </w:p>
        </w:tc>
        <w:tc>
          <w:tcPr>
            <w:tcW w:w="43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5D2A64F2" w14:textId="6F89BFAD">
            <w:pPr>
              <w:spacing w:line="256" w:lineRule="auto"/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Externe barcode reader</w:t>
            </w:r>
            <w:r w:rsidRPr="4710B7A5" w:rsidR="2A674908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 w:eastAsia="nl-BE"/>
              </w:rPr>
              <w:t>, barcode reader op de PCB</w:t>
            </w:r>
          </w:p>
        </w:tc>
      </w:tr>
    </w:tbl>
    <w:p w:rsidRPr="002E3F06" w:rsidR="007C4CAD" w:rsidP="078182FA" w:rsidRDefault="007C4CAD" w14:paraId="55743EE3" w14:textId="77777777">
      <w:pPr>
        <w:rPr>
          <w:noProof w:val="0"/>
          <w:lang w:val="nl-NL"/>
        </w:rPr>
      </w:pPr>
    </w:p>
    <w:p w:rsidRPr="002E3F06" w:rsidR="007C4CAD" w:rsidP="078182FA" w:rsidRDefault="007C4CAD" w14:paraId="679D6859" w14:textId="77777777">
      <w:pPr>
        <w:pStyle w:val="Heading2"/>
        <w:rPr>
          <w:noProof w:val="0"/>
          <w:lang w:val="nl-NL"/>
        </w:rPr>
      </w:pPr>
      <w:r w:rsidRPr="078182FA" w:rsidR="007C4CAD">
        <w:rPr>
          <w:noProof w:val="0"/>
          <w:lang w:val="nl-NL"/>
        </w:rPr>
        <w:t xml:space="preserve">Bill of </w:t>
      </w:r>
      <w:r w:rsidRPr="078182FA" w:rsidR="007C4CAD">
        <w:rPr>
          <w:noProof w:val="0"/>
          <w:lang w:val="nl-NL"/>
        </w:rPr>
        <w:t>Materials</w:t>
      </w:r>
    </w:p>
    <w:p w:rsidRPr="002E3F06" w:rsidR="007C4CAD" w:rsidP="078182FA" w:rsidRDefault="007C4CAD" w14:paraId="1CB90F07" w14:textId="77777777">
      <w:pPr>
        <w:rPr>
          <w:noProof w:val="0"/>
          <w:lang w:val="nl-NL"/>
        </w:rPr>
      </w:pPr>
      <w:r w:rsidR="007C4CAD">
        <w:drawing>
          <wp:inline wp14:editId="79E064C7" wp14:anchorId="37D6EB1F">
            <wp:extent cx="6029956" cy="3975439"/>
            <wp:effectExtent l="0" t="0" r="9525" b="6350"/>
            <wp:docPr id="1" name="Picture 1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7b2fd1a9b4641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9956" cy="397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8182FA" w:rsidR="007C4CAD">
        <w:rPr>
          <w:noProof w:val="0"/>
          <w:lang w:val="nl-NL"/>
        </w:rPr>
        <w:t xml:space="preserve"> </w:t>
      </w:r>
      <w:r w:rsidRPr="078182FA">
        <w:rPr>
          <w:noProof w:val="0"/>
          <w:lang w:val="nl-NL"/>
        </w:rPr>
        <w:br w:type="page"/>
      </w:r>
    </w:p>
    <w:p w:rsidRPr="00672E6F" w:rsidR="007C4CAD" w:rsidP="078182FA" w:rsidRDefault="00B3702D" w14:paraId="02823A37" w14:textId="507F14C4">
      <w:pPr>
        <w:pStyle w:val="Heading2"/>
        <w:rPr>
          <w:noProof w:val="0"/>
          <w:lang w:val="nl-NL"/>
        </w:rPr>
      </w:pPr>
      <w:r w:rsidRPr="4710B7A5" w:rsidR="007C4CAD">
        <w:rPr>
          <w:noProof w:val="0"/>
          <w:color w:val="auto"/>
          <w:u w:val="none"/>
          <w:lang w:val="nl-NL"/>
        </w:rPr>
        <w:t>Elektrisch schema</w:t>
      </w:r>
    </w:p>
    <w:p w:rsidRPr="002E3F06" w:rsidR="007C4CAD" w:rsidP="078182FA" w:rsidRDefault="004C6578" w14:paraId="59000C12" w14:textId="54246955">
      <w:pPr>
        <w:pStyle w:val="NormalWeb"/>
        <w:shd w:val="clear" w:color="auto" w:fill="FFFFFF" w:themeFill="background1"/>
        <w:spacing w:before="288" w:beforeAutospacing="off" w:after="288" w:afterAutospacing="off"/>
        <w:rPr>
          <w:rFonts w:ascii="Source Sans Pro" w:hAnsi="Source Sans Pro"/>
          <w:noProof w:val="0"/>
          <w:color w:val="34495E"/>
          <w:sz w:val="23"/>
          <w:szCs w:val="23"/>
          <w:lang w:val="nl-NL"/>
        </w:rPr>
      </w:pPr>
      <w:r w:rsidR="004C6578">
        <w:drawing>
          <wp:inline wp14:editId="67D88358" wp14:anchorId="13E9C6CF">
            <wp:extent cx="7492154" cy="5174297"/>
            <wp:effectExtent l="0" t="3175" r="0" b="0"/>
            <wp:docPr id="28" name="Picture 28" descr="Diagram, schematic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5d12c3e53a7d45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7492154" cy="517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C4CAD" w:rsidR="007C4CAD" w:rsidP="078182FA" w:rsidRDefault="007C4CAD" w14:paraId="3782E24E" w14:textId="0B9F5949">
      <w:pPr>
        <w:spacing w:after="160" w:line="259" w:lineRule="auto"/>
        <w:rPr>
          <w:rFonts w:ascii="Source Sans Pro" w:hAnsi="Source Sans Pro" w:eastAsia="Arial Unicode MS" w:cs="Arial Unicode MS"/>
          <w:noProof w:val="0"/>
          <w:color w:val="34495E"/>
          <w:position w:val="0"/>
          <w:sz w:val="23"/>
          <w:szCs w:val="23"/>
          <w:lang w:val="nl-NL"/>
        </w:rPr>
      </w:pPr>
      <w:r w:rsidRPr="078182FA">
        <w:rPr>
          <w:rFonts w:ascii="Source Sans Pro" w:hAnsi="Source Sans Pro"/>
          <w:noProof w:val="0"/>
          <w:color w:val="34495E"/>
          <w:sz w:val="23"/>
          <w:szCs w:val="23"/>
          <w:lang w:val="nl-NL"/>
        </w:rPr>
        <w:br w:type="page"/>
      </w:r>
    </w:p>
    <w:p w:rsidRPr="00672E6F" w:rsidR="007C4CAD" w:rsidP="078182FA" w:rsidRDefault="00B3702D" w14:paraId="20514D2B" w14:textId="40440494">
      <w:pPr>
        <w:pStyle w:val="Heading1"/>
        <w:rPr>
          <w:noProof w:val="0"/>
          <w:lang w:val="nl-NL"/>
        </w:rPr>
      </w:pPr>
      <w:r w:rsidRPr="4710B7A5" w:rsidR="007C4CAD">
        <w:rPr>
          <w:noProof w:val="0"/>
          <w:lang w:val="nl-NL"/>
        </w:rPr>
        <w:t>Smart Object (Software Analyse)</w:t>
      </w:r>
    </w:p>
    <w:p w:rsidRPr="00672E6F" w:rsidR="007C4CAD" w:rsidP="078182FA" w:rsidRDefault="00B3702D" w14:paraId="6A0A3493" w14:textId="0A5A22D6">
      <w:pPr>
        <w:pStyle w:val="Heading2"/>
        <w:rPr>
          <w:noProof w:val="0"/>
          <w:lang w:val="nl-NL"/>
        </w:rPr>
      </w:pPr>
      <w:r w:rsidRPr="4710B7A5" w:rsidR="007C4CAD">
        <w:rPr>
          <w:noProof w:val="0"/>
          <w:color w:val="auto"/>
          <w:u w:val="none"/>
          <w:lang w:val="nl-NL"/>
        </w:rPr>
        <w:t>Data in / Out</w:t>
      </w:r>
    </w:p>
    <w:tbl>
      <w:tblPr>
        <w:tblW w:w="89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1"/>
        <w:gridCol w:w="2466"/>
        <w:gridCol w:w="4286"/>
      </w:tblGrid>
      <w:tr w:rsidRPr="002E3F06" w:rsidR="007C4CAD" w:rsidTr="4710B7A5" w14:paraId="30CF52CF" w14:textId="77777777">
        <w:trPr>
          <w:trHeight w:val="480"/>
          <w:tblHeader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48FCFF5" w14:textId="77777777">
            <w:pPr>
              <w:jc w:val="center"/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/>
              </w:rPr>
              <w:t>Blok</w:t>
            </w:r>
          </w:p>
        </w:tc>
        <w:tc>
          <w:tcPr>
            <w:tcW w:w="246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3C29BAB4" w14:textId="77777777">
            <w:pPr>
              <w:jc w:val="center"/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/>
              </w:rPr>
              <w:t>Data In</w:t>
            </w:r>
          </w:p>
        </w:tc>
        <w:tc>
          <w:tcPr>
            <w:tcW w:w="42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7EC56EC" w14:textId="77777777">
            <w:pPr>
              <w:jc w:val="center"/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b w:val="1"/>
                <w:bCs w:val="1"/>
                <w:noProof w:val="0"/>
                <w:color w:val="34495E"/>
                <w:sz w:val="23"/>
                <w:szCs w:val="23"/>
                <w:lang w:val="nl-NL"/>
              </w:rPr>
              <w:t>Data Uit</w:t>
            </w:r>
          </w:p>
        </w:tc>
      </w:tr>
      <w:tr w:rsidRPr="002E3F06" w:rsidR="007C4CAD" w:rsidTr="4710B7A5" w14:paraId="325B157F" w14:textId="77777777">
        <w:trPr>
          <w:trHeight w:val="480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1CA89615" w14:textId="77777777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USB-C connector</w:t>
            </w:r>
          </w:p>
        </w:tc>
        <w:tc>
          <w:tcPr>
            <w:tcW w:w="246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642D0" w:rsidR="007C4CAD" w:rsidP="078182FA" w:rsidRDefault="007C4CAD" w14:paraId="0A927707" w14:textId="157BDB91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822EC47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USB-</w:t>
            </w:r>
            <w:r w:rsidRPr="078182FA" w:rsidR="0822EC47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data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van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tablet/pc</w:t>
            </w:r>
          </w:p>
        </w:tc>
        <w:tc>
          <w:tcPr>
            <w:tcW w:w="42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2FED0164" w14:textId="7DF00C45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333AAF1A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US</w:t>
            </w:r>
            <w:r w:rsidRPr="078182FA" w:rsidR="333AAF1A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B-data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v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an 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ATMega</w:t>
            </w:r>
          </w:p>
        </w:tc>
      </w:tr>
      <w:tr w:rsidRPr="00E47BAE" w:rsidR="007C4CAD" w:rsidTr="4710B7A5" w14:paraId="30751B8E" w14:textId="77777777">
        <w:trPr>
          <w:trHeight w:val="793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2E3F06" w:rsidR="007C4CAD" w:rsidP="078182FA" w:rsidRDefault="007C4CAD" w14:paraId="6B547D81" w14:textId="098EF22F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6EA14536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USB-bri</w:t>
            </w:r>
            <w:r w:rsidRPr="078182FA" w:rsidR="6EA14536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dge</w:t>
            </w:r>
          </w:p>
        </w:tc>
        <w:tc>
          <w:tcPr>
            <w:tcW w:w="246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E47BAE" w:rsidR="007C4CAD" w:rsidP="078182FA" w:rsidRDefault="007C4CAD" w14:paraId="235FABEF" w14:textId="3B7D3E23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342C6E0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USB</w:t>
            </w:r>
            <w:r w:rsidRPr="078182FA" w:rsidR="0342C6E0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-data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va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n tablet/pc, sensor data via UART van 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ATMega</w:t>
            </w:r>
          </w:p>
        </w:tc>
        <w:tc>
          <w:tcPr>
            <w:tcW w:w="42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E47BAE" w:rsidR="007C4CAD" w:rsidP="078182FA" w:rsidRDefault="007C4CAD" w14:paraId="2853C339" w14:textId="4DAA1C59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Sensor data via </w:t>
            </w:r>
            <w:r w:rsidRPr="078182FA" w:rsidR="0CB0D0DC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USB-protocol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, UART 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naar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ATMega</w:t>
            </w:r>
          </w:p>
        </w:tc>
      </w:tr>
      <w:tr w:rsidRPr="00E22FC0" w:rsidR="007C4CAD" w:rsidTr="4710B7A5" w14:paraId="24380570" w14:textId="77777777">
        <w:trPr>
          <w:trHeight w:val="793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17AED2C2" w14:textId="77777777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ATMega328p</w:t>
            </w:r>
          </w:p>
        </w:tc>
        <w:tc>
          <w:tcPr>
            <w:tcW w:w="246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642D0" w:rsidR="007C4CAD" w:rsidP="078182FA" w:rsidRDefault="007C4CAD" w14:paraId="28D80A7C" w14:textId="2563A514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Kloksignaal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, sensor data via I2C (5</w:t>
            </w:r>
            <w:r w:rsidRPr="4710B7A5" w:rsidR="2133E9A8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V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), barcode data via UART</w:t>
            </w:r>
          </w:p>
        </w:tc>
        <w:tc>
          <w:tcPr>
            <w:tcW w:w="42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642D0" w:rsidR="007C4CAD" w:rsidP="078182FA" w:rsidRDefault="007C4CAD" w14:paraId="0316FEC2" w14:textId="2104B89B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6CC8A940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OLE</w:t>
            </w:r>
            <w:r w:rsidRPr="4710B7A5" w:rsidR="6CC8A940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D-display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da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ta via I2C (5</w:t>
            </w:r>
            <w:r w:rsidRPr="4710B7A5" w:rsidR="6AB45B01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V), sensor data via UART</w:t>
            </w:r>
          </w:p>
        </w:tc>
      </w:tr>
      <w:tr w:rsidRPr="002E3F06" w:rsidR="007C4CAD" w:rsidTr="4710B7A5" w14:paraId="152D083C" w14:textId="77777777">
        <w:trPr>
          <w:trHeight w:val="793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14354C92" w14:textId="076E2C96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16</w:t>
            </w:r>
            <w:r w:rsidRPr="4710B7A5" w:rsidR="6DDD645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MHz Crystal</w:t>
            </w:r>
          </w:p>
        </w:tc>
        <w:tc>
          <w:tcPr>
            <w:tcW w:w="246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5BC72DF7" w14:textId="77777777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N.V.T</w:t>
            </w:r>
          </w:p>
        </w:tc>
        <w:tc>
          <w:tcPr>
            <w:tcW w:w="42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033B4E07" w14:textId="7542B449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Kloksignaal van 16</w:t>
            </w:r>
            <w:r w:rsidRPr="4710B7A5" w:rsidR="3BF0427C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MHz</w:t>
            </w:r>
          </w:p>
        </w:tc>
      </w:tr>
      <w:tr w:rsidRPr="002E3F06" w:rsidR="007C4CAD" w:rsidTr="4710B7A5" w14:paraId="43F57C51" w14:textId="77777777">
        <w:trPr>
          <w:trHeight w:val="793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7BA1A749" w14:textId="77777777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I2C level 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shifter</w:t>
            </w:r>
          </w:p>
        </w:tc>
        <w:tc>
          <w:tcPr>
            <w:tcW w:w="246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039B82ED" w14:textId="3E98C9F2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I2C 5</w:t>
            </w:r>
            <w:r w:rsidRPr="4710B7A5" w:rsidR="7B46C680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V van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ATMega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en I2C 3.3</w:t>
            </w:r>
            <w:r w:rsidRPr="4710B7A5" w:rsidR="7FC0CEAC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V van display/sensor</w:t>
            </w:r>
          </w:p>
        </w:tc>
        <w:tc>
          <w:tcPr>
            <w:tcW w:w="42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7FFA64AF" w14:textId="6D40430E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I2C 5</w:t>
            </w:r>
            <w:r w:rsidRPr="4710B7A5" w:rsidR="7FC0CEAC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V van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ATMega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en I2C 3.3</w:t>
            </w:r>
            <w:r w:rsidRPr="4710B7A5" w:rsidR="41A95BFF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V van display/sensor</w:t>
            </w:r>
          </w:p>
        </w:tc>
      </w:tr>
      <w:tr w:rsidRPr="002E3F06" w:rsidR="007C4CAD" w:rsidTr="4710B7A5" w14:paraId="2A6CBA98" w14:textId="77777777">
        <w:trPr>
          <w:trHeight w:val="793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3BAF1B40" w14:textId="77777777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Temp/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Humidity</w:t>
            </w: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/... sensor</w:t>
            </w:r>
          </w:p>
        </w:tc>
        <w:tc>
          <w:tcPr>
            <w:tcW w:w="246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47B52856" w14:textId="24A54BAD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Commando’s via I2C (3.3</w:t>
            </w:r>
            <w:r w:rsidRPr="4710B7A5" w:rsidR="3B980E1E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V)</w:t>
            </w:r>
          </w:p>
        </w:tc>
        <w:tc>
          <w:tcPr>
            <w:tcW w:w="42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0BD94D07" w14:textId="29844D37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Sensordata via I2C (3.3</w:t>
            </w:r>
            <w:r w:rsidRPr="4710B7A5" w:rsidR="5AB0FAC1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V)</w:t>
            </w:r>
          </w:p>
        </w:tc>
      </w:tr>
      <w:tr w:rsidRPr="002E3F06" w:rsidR="007C4CAD" w:rsidTr="4710B7A5" w14:paraId="27DA0988" w14:textId="77777777">
        <w:trPr>
          <w:trHeight w:val="793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283F23C6" w14:textId="77777777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OLED display</w:t>
            </w:r>
          </w:p>
        </w:tc>
        <w:tc>
          <w:tcPr>
            <w:tcW w:w="246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642D0" w:rsidR="007C4CAD" w:rsidP="078182FA" w:rsidRDefault="007C4CAD" w14:paraId="194C3282" w14:textId="760EE45C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Display data via I2C (3.3</w:t>
            </w:r>
            <w:r w:rsidRPr="4710B7A5" w:rsidR="65092766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V)</w:t>
            </w:r>
          </w:p>
        </w:tc>
        <w:tc>
          <w:tcPr>
            <w:tcW w:w="42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1B3A54F5" w14:textId="77777777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078182FA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N.V.T</w:t>
            </w:r>
          </w:p>
        </w:tc>
      </w:tr>
      <w:tr w:rsidRPr="002E3F06" w:rsidR="007C4CAD" w:rsidTr="4710B7A5" w14:paraId="45E8F211" w14:textId="77777777">
        <w:trPr>
          <w:trHeight w:val="793"/>
        </w:trPr>
        <w:tc>
          <w:tcPr>
            <w:tcW w:w="2171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72AC67AB" w14:textId="1C636819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P</w:t>
            </w:r>
            <w:r w:rsidRPr="4710B7A5" w:rsidR="4D20CDD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PTC</w:t>
            </w:r>
          </w:p>
        </w:tc>
        <w:tc>
          <w:tcPr>
            <w:tcW w:w="246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5B11ECFA" w14:textId="3C3ABE89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5</w:t>
            </w:r>
            <w:r w:rsidRPr="4710B7A5" w:rsidR="18559342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V van USB</w:t>
            </w:r>
          </w:p>
        </w:tc>
        <w:tc>
          <w:tcPr>
            <w:tcW w:w="4286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Pr="002E3F06" w:rsidR="007C4CAD" w:rsidP="078182FA" w:rsidRDefault="007C4CAD" w14:paraId="59BD155A" w14:textId="33F9F447">
            <w:pPr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</w:pP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5</w:t>
            </w:r>
            <w:r w:rsidRPr="4710B7A5" w:rsidR="6E0F6EA2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 xml:space="preserve">V naar </w:t>
            </w:r>
            <w:r w:rsidRPr="4710B7A5" w:rsidR="007C4CAD">
              <w:rPr>
                <w:rFonts w:ascii="Source Sans Pro" w:hAnsi="Source Sans Pro"/>
                <w:noProof w:val="0"/>
                <w:color w:val="34495E"/>
                <w:sz w:val="23"/>
                <w:szCs w:val="23"/>
                <w:lang w:val="nl-NL"/>
              </w:rPr>
              <w:t>ATMega</w:t>
            </w:r>
          </w:p>
        </w:tc>
      </w:tr>
    </w:tbl>
    <w:p w:rsidRPr="002E3F06" w:rsidR="007C4CAD" w:rsidP="078182FA" w:rsidRDefault="007C4CAD" w14:paraId="149B3DE3" w14:textId="77777777">
      <w:pPr>
        <w:rPr>
          <w:noProof w:val="0"/>
          <w:lang w:val="nl-NL"/>
        </w:rPr>
      </w:pPr>
    </w:p>
    <w:p w:rsidRPr="002E3F06" w:rsidR="007C4CAD" w:rsidP="078182FA" w:rsidRDefault="007C4CAD" w14:paraId="22A1DA6D" w14:textId="77777777">
      <w:pPr>
        <w:spacing w:after="200" w:line="276" w:lineRule="auto"/>
        <w:rPr>
          <w:noProof w:val="0"/>
          <w:lang w:val="nl-NL"/>
        </w:rPr>
      </w:pPr>
      <w:r w:rsidRPr="078182FA">
        <w:rPr>
          <w:noProof w:val="0"/>
          <w:lang w:val="nl-NL"/>
        </w:rPr>
        <w:br w:type="page"/>
      </w:r>
    </w:p>
    <w:p w:rsidRPr="002E3F06" w:rsidR="007C4CAD" w:rsidP="078182FA" w:rsidRDefault="007C4CAD" w14:paraId="36453A7A" w14:textId="77777777">
      <w:pPr>
        <w:pStyle w:val="Heading2"/>
        <w:rPr>
          <w:noProof w:val="0"/>
          <w:lang w:val="nl-NL"/>
        </w:rPr>
      </w:pPr>
      <w:r w:rsidRPr="078182FA" w:rsidR="007C4CAD">
        <w:rPr>
          <w:noProof w:val="0"/>
          <w:lang w:val="nl-NL"/>
        </w:rPr>
        <w:t>Statediagram</w:t>
      </w:r>
    </w:p>
    <w:p w:rsidRPr="002E3F06" w:rsidR="007C4CAD" w:rsidP="078182FA" w:rsidRDefault="007C4CAD" w14:paraId="18E11A9D" w14:textId="77777777">
      <w:pPr>
        <w:rPr>
          <w:noProof w:val="0"/>
          <w:lang w:val="nl-NL"/>
        </w:rPr>
      </w:pPr>
      <w:r w:rsidR="007C4CAD">
        <w:drawing>
          <wp:inline wp14:editId="4A64EA63" wp14:anchorId="5E7B4009">
            <wp:extent cx="4954772" cy="6060035"/>
            <wp:effectExtent l="0" t="0" r="0" b="0"/>
            <wp:docPr id="15" name="Picture 15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e4fe17c210794d8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4772" cy="60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E3F06" w:rsidR="007C4CAD" w:rsidP="078182FA" w:rsidRDefault="007C4CAD" w14:paraId="75F4B959" w14:textId="4224BF96">
      <w:pPr>
        <w:spacing w:after="200" w:line="276" w:lineRule="auto"/>
        <w:rPr>
          <w:noProof w:val="0"/>
          <w:lang w:val="nl-NL"/>
        </w:rPr>
      </w:pPr>
      <w:r w:rsidRPr="078182FA">
        <w:rPr>
          <w:noProof w:val="0"/>
          <w:lang w:val="nl-NL"/>
        </w:rPr>
        <w:br w:type="page"/>
      </w:r>
    </w:p>
    <w:p w:rsidRPr="002E3F06" w:rsidR="007C4CAD" w:rsidP="078182FA" w:rsidRDefault="007C4CAD" w14:paraId="48777342" w14:textId="77777777">
      <w:pPr>
        <w:pStyle w:val="Heading2"/>
        <w:rPr>
          <w:noProof w:val="0"/>
          <w:lang w:val="nl-NL"/>
        </w:rPr>
      </w:pPr>
      <w:r w:rsidRPr="078182FA" w:rsidR="007C4CAD">
        <w:rPr>
          <w:noProof w:val="0"/>
          <w:lang w:val="nl-NL"/>
        </w:rPr>
        <w:t>Flowchart</w:t>
      </w:r>
    </w:p>
    <w:p w:rsidRPr="002E3F06" w:rsidR="007C4CAD" w:rsidP="078182FA" w:rsidRDefault="007C4CAD" w14:paraId="298D826B" w14:textId="77777777">
      <w:pPr>
        <w:spacing w:after="200" w:line="276" w:lineRule="auto"/>
        <w:rPr>
          <w:i w:val="1"/>
          <w:iCs w:val="1"/>
          <w:noProof w:val="0"/>
          <w:lang w:val="nl-NL"/>
        </w:rPr>
      </w:pPr>
      <w:r w:rsidR="007C4CAD">
        <w:drawing>
          <wp:inline wp14:editId="310E748A" wp14:anchorId="77C54B5C">
            <wp:extent cx="3083442" cy="7678134"/>
            <wp:effectExtent l="0" t="0" r="3175" b="0"/>
            <wp:docPr id="16" name="Picture 16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ff46dfea0a0046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83442" cy="7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8182FA">
        <w:rPr>
          <w:i w:val="1"/>
          <w:iCs w:val="1"/>
        </w:rPr>
        <w:br w:type="page"/>
      </w:r>
    </w:p>
    <w:p w:rsidRPr="00672E6F" w:rsidR="007C4CAD" w:rsidP="078182FA" w:rsidRDefault="007C4CAD" w14:paraId="34D11BBD" w14:textId="77777777">
      <w:pPr>
        <w:pStyle w:val="Heading2"/>
        <w:rPr>
          <w:noProof w:val="0"/>
          <w:lang w:val="nl-NL"/>
        </w:rPr>
      </w:pPr>
      <w:r w:rsidRPr="078182FA" w:rsidR="007C4CAD">
        <w:rPr>
          <w:noProof w:val="0"/>
          <w:lang w:val="nl-NL"/>
        </w:rPr>
        <w:t>Data flow Diagram</w:t>
      </w:r>
    </w:p>
    <w:p w:rsidR="007C4CAD" w:rsidP="078182FA" w:rsidRDefault="007C4CAD" w14:paraId="5521E578" w14:textId="3E4B670F">
      <w:pPr>
        <w:rPr>
          <w:noProof w:val="0"/>
          <w:lang w:val="nl-NL"/>
        </w:rPr>
      </w:pPr>
      <w:r w:rsidR="007C4CAD">
        <w:drawing>
          <wp:inline wp14:editId="2BA21C61" wp14:anchorId="11A41A6A">
            <wp:extent cx="5757547" cy="4678043"/>
            <wp:effectExtent l="0" t="0" r="0" b="8255"/>
            <wp:docPr id="22" name="Picture 22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462bc4aee4194dd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7547" cy="46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C0" w:rsidP="078182FA" w:rsidRDefault="00E22FC0" w14:paraId="6DBD8137" w14:textId="4AD553D5">
      <w:pPr>
        <w:rPr>
          <w:noProof w:val="0"/>
          <w:lang w:val="nl-NL"/>
        </w:rPr>
      </w:pPr>
    </w:p>
    <w:p w:rsidR="00E22FC0" w:rsidP="078182FA" w:rsidRDefault="00E22FC0" w14:paraId="74FDEDB7" w14:textId="77777777">
      <w:pPr>
        <w:spacing w:after="160" w:line="259" w:lineRule="auto"/>
        <w:rPr>
          <w:noProof w:val="0"/>
          <w:lang w:val="nl-NL"/>
        </w:rPr>
      </w:pPr>
      <w:r w:rsidRPr="078182FA">
        <w:rPr>
          <w:noProof w:val="0"/>
          <w:lang w:val="nl-NL"/>
        </w:rPr>
        <w:br w:type="page"/>
      </w:r>
    </w:p>
    <w:p w:rsidR="00E22FC0" w:rsidP="078182FA" w:rsidRDefault="00E22FC0" w14:paraId="73637D93" w14:textId="68207AC8">
      <w:pPr>
        <w:pStyle w:val="Heading2"/>
        <w:rPr>
          <w:noProof w:val="0"/>
          <w:lang w:val="nl-NL"/>
        </w:rPr>
      </w:pPr>
      <w:r w:rsidRPr="4710B7A5" w:rsidR="00E22FC0">
        <w:rPr>
          <w:noProof w:val="0"/>
          <w:lang w:val="nl-NL"/>
        </w:rPr>
        <w:t>Use</w:t>
      </w:r>
      <w:r w:rsidRPr="4710B7A5" w:rsidR="00E22FC0">
        <w:rPr>
          <w:noProof w:val="0"/>
          <w:lang w:val="nl-NL"/>
        </w:rPr>
        <w:t>case</w:t>
      </w:r>
      <w:r w:rsidRPr="4710B7A5" w:rsidR="17FAE710">
        <w:rPr>
          <w:noProof w:val="0"/>
          <w:lang w:val="nl-NL"/>
        </w:rPr>
        <w:t>d</w:t>
      </w:r>
      <w:r w:rsidRPr="4710B7A5" w:rsidR="00E22FC0">
        <w:rPr>
          <w:noProof w:val="0"/>
          <w:lang w:val="nl-NL"/>
        </w:rPr>
        <w:t>iagram</w:t>
      </w:r>
    </w:p>
    <w:p w:rsidRPr="002E3F06" w:rsidR="00E22FC0" w:rsidP="078182FA" w:rsidRDefault="005F058D" w14:paraId="55E57D89" w14:textId="099D47F8">
      <w:pPr>
        <w:spacing w:after="160" w:line="259" w:lineRule="auto"/>
        <w:rPr>
          <w:noProof w:val="0"/>
          <w:lang w:val="nl-NL"/>
        </w:rPr>
      </w:pPr>
      <w:r w:rsidR="005F058D">
        <w:drawing>
          <wp:inline wp14:editId="2EF381A6" wp14:anchorId="71DEB18F">
            <wp:extent cx="5759449" cy="6375398"/>
            <wp:effectExtent l="0" t="0" r="0" b="6350"/>
            <wp:docPr id="6" name="Picture 6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c58fb9e63ee746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9449" cy="637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Pr="002E3F06" w:rsidR="007C4CAD" w:rsidP="078182FA" w:rsidRDefault="007C4CAD" w14:paraId="106D1532" w14:textId="77777777">
      <w:pPr>
        <w:pStyle w:val="Heading1"/>
        <w:rPr>
          <w:noProof w:val="0"/>
          <w:lang w:val="nl-NL"/>
        </w:rPr>
      </w:pPr>
      <w:bookmarkStart w:name="_Toc378765642" w:id="25"/>
      <w:bookmarkStart w:name="_Toc15980078" w:id="26"/>
      <w:r w:rsidRPr="078182FA" w:rsidR="007C4CAD">
        <w:rPr>
          <w:noProof w:val="0"/>
          <w:lang w:val="nl-NL"/>
        </w:rPr>
        <w:t>Beschrijving van de mogelijke interfaces</w:t>
      </w:r>
      <w:bookmarkEnd w:id="25"/>
      <w:bookmarkEnd w:id="26"/>
    </w:p>
    <w:p w:rsidRPr="00E22FC0" w:rsidR="007C4CAD" w:rsidP="078182FA" w:rsidRDefault="007C4CAD" w14:paraId="0D2F097E" w14:textId="29D56A16">
      <w:pPr>
        <w:pStyle w:val="BodyTextIndent"/>
        <w:ind w:left="0"/>
        <w:jc w:val="left"/>
        <w:rPr>
          <w:i w:val="1"/>
          <w:iCs w:val="1"/>
          <w:noProof w:val="0"/>
          <w:lang w:val="nl-NL" w:eastAsia="en-US"/>
        </w:rPr>
      </w:pPr>
      <w:r w:rsidR="007C4CAD">
        <w:drawing>
          <wp:inline wp14:editId="3A3A0AEA" wp14:anchorId="1AC87432">
            <wp:extent cx="5760720" cy="7830822"/>
            <wp:effectExtent l="0" t="0" r="0" b="0"/>
            <wp:docPr id="2" name="Picture 2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f679658f784541d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78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E3F06" w:rsidR="007C4CAD" w:rsidP="078182FA" w:rsidRDefault="007C4CAD" w14:paraId="608BCBB6" w14:textId="77777777">
      <w:pPr>
        <w:pStyle w:val="BodyTextIndent"/>
        <w:ind w:left="0"/>
        <w:jc w:val="left"/>
        <w:rPr>
          <w:i w:val="1"/>
          <w:iCs w:val="1"/>
          <w:noProof w:val="0"/>
          <w:lang w:val="nl-NL" w:eastAsia="en-US"/>
        </w:rPr>
      </w:pPr>
      <w:r w:rsidR="007C4CAD">
        <w:drawing>
          <wp:inline wp14:editId="7703E23F" wp14:anchorId="01C56662">
            <wp:extent cx="5760720" cy="5760720"/>
            <wp:effectExtent l="0" t="0" r="0" b="0"/>
            <wp:docPr id="5" name="Picture 5" descr="A picture containing graphical user interfac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f46d4f0982114d7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E3F06" w:rsidR="007C4CAD" w:rsidP="078182FA" w:rsidRDefault="007C4CAD" w14:paraId="6E12F402" w14:textId="77777777">
      <w:pPr>
        <w:pStyle w:val="BodyTextIndent"/>
        <w:ind w:left="0"/>
        <w:jc w:val="left"/>
        <w:rPr>
          <w:noProof w:val="0"/>
          <w:lang w:val="nl-NL" w:eastAsia="en-US"/>
        </w:rPr>
      </w:pPr>
    </w:p>
    <w:p w:rsidRPr="00672E6F" w:rsidR="007C4CAD" w:rsidP="078182FA" w:rsidRDefault="007C4CAD" w14:paraId="6827EA55" w14:textId="0B0EAE29">
      <w:pPr>
        <w:pStyle w:val="BodyTextIndent"/>
        <w:spacing w:line="360" w:lineRule="auto"/>
        <w:ind w:left="0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 w:eastAsia="en-US"/>
        </w:rPr>
      </w:pP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 xml:space="preserve">De interface bestaat uit 2 pagina’s: de hoofdpagina en de pop-up. In de hoofdpagina kan je op de knop “Toevoegen” drukken onder te titel ”Herstelling MR-08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Desiro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 xml:space="preserve">”. In deze pop-up kan geselecteerd worden welke ramen nood hebben aan </w:t>
      </w:r>
      <w:r w:rsidRPr="4710B7A5" w:rsidR="7EC99877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vervanging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 xml:space="preserve">. Voor elke raam die geselecteerd is komt er een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dropdown</w:t>
      </w:r>
      <w:r w:rsidRPr="4710B7A5" w:rsidR="15E2FB52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-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list waar enkele parameters moeten worden ingevuld.</w:t>
      </w:r>
    </w:p>
    <w:p w:rsidRPr="00672E6F" w:rsidR="007C4CAD" w:rsidP="078182FA" w:rsidRDefault="007C4CAD" w14:paraId="5E55B796" w14:textId="1F79AB34">
      <w:pPr>
        <w:pStyle w:val="BodyTextIndent"/>
        <w:spacing w:line="360" w:lineRule="auto"/>
        <w:ind w:left="0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 w:eastAsia="en-US"/>
        </w:rPr>
      </w:pP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 xml:space="preserve">Bij de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dropdown</w:t>
      </w:r>
      <w:r w:rsidRPr="4710B7A5" w:rsidR="4B92C231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-list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 xml:space="preserve"> genaamd “Metingen” kan je op de knop “Sensor data ophalen” drukken. Dit zal de sensor data vragen aan de PCB die aangesloten kan worden aan de tablet. De aangekomen data </w:t>
      </w:r>
      <w:r w:rsidRPr="4710B7A5" w:rsidR="25EC2860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zal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 xml:space="preserve"> dan automatisch ingevuld worden in de bijhorende </w:t>
      </w:r>
      <w:r w:rsidRPr="4710B7A5" w:rsidR="008C1423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t</w:t>
      </w:r>
      <w:r w:rsidRPr="4710B7A5" w:rsidR="65EF6FB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ekstvak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.</w:t>
      </w:r>
    </w:p>
    <w:p w:rsidR="007C4CAD" w:rsidP="078182FA" w:rsidRDefault="007C4CAD" w14:paraId="1970E73C" w14:textId="50456834">
      <w:pPr>
        <w:pStyle w:val="BodyTextIndent"/>
        <w:spacing w:line="360" w:lineRule="auto"/>
        <w:ind w:left="0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 w:eastAsia="en-US"/>
        </w:rPr>
      </w:pP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 xml:space="preserve">In een </w:t>
      </w:r>
      <w:r w:rsidRPr="4710B7A5" w:rsidR="19930127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 xml:space="preserve">tekstvak 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 xml:space="preserve">kan </w:t>
      </w:r>
      <w:r w:rsidRPr="4710B7A5" w:rsidR="00726041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in kort beschreven worden wat de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 xml:space="preserve"> specifieke problemen met de ramen of kast</w:t>
      </w:r>
      <w:r w:rsidRPr="4710B7A5" w:rsidR="00726041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 xml:space="preserve"> zijn</w:t>
      </w:r>
      <w:r w:rsidRPr="4710B7A5" w:rsidR="007C4CAD">
        <w:rPr>
          <w:rFonts w:ascii="Arial" w:hAnsi="Arial" w:cs="Arial"/>
          <w:noProof w:val="0"/>
          <w:color w:val="000000" w:themeColor="text1" w:themeTint="FF" w:themeShade="FF"/>
          <w:sz w:val="24"/>
          <w:szCs w:val="24"/>
          <w:lang w:val="nl-NL" w:eastAsia="en-US"/>
        </w:rPr>
        <w:t>. Tenslotte kan de herstelling worden opgeslagen in de database.</w:t>
      </w:r>
    </w:p>
    <w:p w:rsidR="00FD0E5A" w:rsidP="078182FA" w:rsidRDefault="00FD0E5A" w14:paraId="3C91CBD0" w14:textId="3C799B4D">
      <w:pPr>
        <w:pStyle w:val="BodyTextIndent"/>
        <w:spacing w:line="360" w:lineRule="auto"/>
        <w:ind w:left="0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 w:eastAsia="en-US"/>
        </w:rPr>
      </w:pPr>
    </w:p>
    <w:p w:rsidRPr="002E3F06" w:rsidR="00FD0E5A" w:rsidP="078182FA" w:rsidRDefault="00FD0E5A" w14:paraId="7E66D75C" w14:textId="77777777">
      <w:pPr>
        <w:pStyle w:val="Heading1"/>
        <w:rPr>
          <w:noProof w:val="0"/>
          <w:lang w:val="nl-NL"/>
        </w:rPr>
      </w:pPr>
      <w:bookmarkStart w:name="_Toc378765644" w:id="27"/>
      <w:bookmarkStart w:name="_Toc15980080" w:id="28"/>
      <w:r w:rsidRPr="078182FA" w:rsidR="00FD0E5A">
        <w:rPr>
          <w:noProof w:val="0"/>
          <w:lang w:val="nl-NL"/>
        </w:rPr>
        <w:t>Beschrijving van eventuele impact op de huidige infrastructuur</w:t>
      </w:r>
      <w:bookmarkEnd w:id="27"/>
      <w:bookmarkEnd w:id="28"/>
    </w:p>
    <w:p w:rsidRPr="002E3F06" w:rsidR="00FD0E5A" w:rsidP="078182FA" w:rsidRDefault="00FD0E5A" w14:paraId="4A60DA0F" w14:textId="50ED84DA">
      <w:pPr>
        <w:rPr>
          <w:noProof w:val="0"/>
          <w:lang w:val="nl-NL"/>
        </w:rPr>
      </w:pPr>
      <w:r w:rsidRPr="4710B7A5" w:rsidR="00FD0E5A">
        <w:rPr>
          <w:noProof w:val="0"/>
          <w:lang w:val="nl-NL"/>
        </w:rPr>
        <w:t xml:space="preserve">Zoals eerder vermeld zal mijn project alleen dienen voor de herstelling van de ramen en niet voor andere onderdelen van de trein. Meer specifiek de ramen van de MR-08 </w:t>
      </w:r>
      <w:r w:rsidRPr="4710B7A5" w:rsidR="00FD0E5A">
        <w:rPr>
          <w:noProof w:val="0"/>
          <w:lang w:val="nl-NL"/>
        </w:rPr>
        <w:t>Desiro</w:t>
      </w:r>
      <w:r w:rsidRPr="4710B7A5" w:rsidR="00FD0E5A">
        <w:rPr>
          <w:noProof w:val="0"/>
          <w:lang w:val="nl-NL"/>
        </w:rPr>
        <w:t xml:space="preserve">. Eens mijn project tot een succesvol einde komt, kan deze gemakkelijk worden aangepast voor andere onderdelen van de trein </w:t>
      </w:r>
      <w:r w:rsidRPr="4710B7A5" w:rsidR="03C9D79B">
        <w:rPr>
          <w:noProof w:val="0"/>
          <w:lang w:val="nl-NL"/>
        </w:rPr>
        <w:t>of</w:t>
      </w:r>
      <w:r w:rsidRPr="4710B7A5" w:rsidR="00FD0E5A">
        <w:rPr>
          <w:noProof w:val="0"/>
          <w:lang w:val="nl-NL"/>
        </w:rPr>
        <w:t xml:space="preserve"> mogelijk</w:t>
      </w:r>
      <w:r w:rsidRPr="4710B7A5" w:rsidR="0949BB31">
        <w:rPr>
          <w:noProof w:val="0"/>
          <w:lang w:val="nl-NL"/>
        </w:rPr>
        <w:t>s</w:t>
      </w:r>
      <w:r w:rsidRPr="4710B7A5" w:rsidR="00FD0E5A">
        <w:rPr>
          <w:noProof w:val="0"/>
          <w:lang w:val="nl-NL"/>
        </w:rPr>
        <w:t xml:space="preserve"> andere treinen.</w:t>
      </w:r>
    </w:p>
    <w:p w:rsidRPr="00672E6F" w:rsidR="00FD0E5A" w:rsidP="078182FA" w:rsidRDefault="00FD0E5A" w14:paraId="2047BA3B" w14:textId="77777777">
      <w:pPr>
        <w:pStyle w:val="BodyTextIndent"/>
        <w:spacing w:line="360" w:lineRule="auto"/>
        <w:ind w:left="0"/>
        <w:jc w:val="left"/>
        <w:rPr>
          <w:rFonts w:ascii="Arial" w:hAnsi="Arial" w:cs="Arial"/>
          <w:noProof w:val="0"/>
          <w:color w:val="000000" w:themeColor="text1"/>
          <w:sz w:val="24"/>
          <w:szCs w:val="24"/>
          <w:lang w:val="nl-NL" w:eastAsia="en-US"/>
        </w:rPr>
      </w:pPr>
    </w:p>
    <w:p w:rsidRPr="002E3F06" w:rsidR="007C4CAD" w:rsidP="078182FA" w:rsidRDefault="007C4CAD" w14:paraId="1B63B84C" w14:textId="77777777">
      <w:pPr>
        <w:spacing w:after="200" w:line="276" w:lineRule="auto"/>
        <w:rPr>
          <w:noProof w:val="0"/>
          <w:lang w:val="nl-NL"/>
        </w:rPr>
      </w:pPr>
      <w:r w:rsidRPr="078182FA">
        <w:rPr>
          <w:noProof w:val="0"/>
          <w:lang w:val="nl-NL"/>
        </w:rPr>
        <w:br w:type="page"/>
      </w:r>
    </w:p>
    <w:p w:rsidRPr="002E3F06" w:rsidR="007C4CAD" w:rsidP="078182FA" w:rsidRDefault="007C4CAD" w14:paraId="186524CE" w14:textId="77777777">
      <w:pPr>
        <w:pStyle w:val="Heading1"/>
        <w:rPr>
          <w:rFonts w:cs="Times New Roman"/>
          <w:noProof w:val="0"/>
          <w:lang w:val="nl-NL" w:eastAsia="en-US"/>
        </w:rPr>
      </w:pPr>
      <w:bookmarkStart w:name="_Toc15980083" w:id="29"/>
      <w:r w:rsidRPr="078182FA" w:rsidR="007C4CAD">
        <w:rPr>
          <w:rFonts w:cs="Times New Roman"/>
          <w:noProof w:val="0"/>
          <w:kern w:val="0"/>
          <w:lang w:val="nl-NL" w:eastAsia="en-US"/>
        </w:rPr>
        <w:t>Bronvermelding</w:t>
      </w:r>
      <w:bookmarkEnd w:id="29"/>
    </w:p>
    <w:p w:rsidRPr="002E3F06" w:rsidR="007C4CAD" w:rsidP="078182FA" w:rsidRDefault="007C4CAD" w14:paraId="7B41B1FF" w14:textId="77777777">
      <w:pPr>
        <w:pStyle w:val="Heading3"/>
        <w:rPr>
          <w:noProof w:val="0"/>
          <w:lang w:val="nl-NL" w:eastAsia="en-US"/>
        </w:rPr>
      </w:pPr>
      <w:r w:rsidRPr="078182FA" w:rsidR="007C4CAD">
        <w:rPr>
          <w:noProof w:val="0"/>
          <w:lang w:val="nl-NL" w:eastAsia="en-US"/>
        </w:rPr>
        <w:t>Datasheets</w:t>
      </w:r>
    </w:p>
    <w:p w:rsidRPr="002E3F06" w:rsidR="007C4CAD" w:rsidP="078182FA" w:rsidRDefault="00B3702D" w14:paraId="22568890" w14:textId="77777777">
      <w:pPr>
        <w:pStyle w:val="ListParagraph"/>
        <w:numPr>
          <w:ilvl w:val="0"/>
          <w:numId w:val="17"/>
        </w:numPr>
        <w:spacing w:after="160" w:line="259" w:lineRule="auto"/>
        <w:rPr>
          <w:noProof w:val="0"/>
          <w:lang w:val="nl-NL"/>
        </w:rPr>
      </w:pPr>
      <w:hyperlink r:id="Rec893b31002f4bc1">
        <w:r w:rsidRPr="078182FA" w:rsidR="007C4CAD">
          <w:rPr>
            <w:rStyle w:val="Hyperlink"/>
            <w:noProof w:val="0"/>
            <w:lang w:val="nl-NL"/>
          </w:rPr>
          <w:t>ATMega328p datasheet</w:t>
        </w:r>
      </w:hyperlink>
    </w:p>
    <w:p w:rsidRPr="002E3F06" w:rsidR="007C4CAD" w:rsidP="078182FA" w:rsidRDefault="00B3702D" w14:paraId="6CC1B8C7" w14:textId="77777777">
      <w:pPr>
        <w:pStyle w:val="ListParagraph"/>
        <w:numPr>
          <w:ilvl w:val="0"/>
          <w:numId w:val="17"/>
        </w:numPr>
        <w:spacing w:after="160" w:line="259" w:lineRule="auto"/>
        <w:rPr>
          <w:noProof w:val="0"/>
          <w:lang w:val="nl-NL"/>
        </w:rPr>
      </w:pPr>
      <w:hyperlink r:id="R23bc0ff5cce745f5">
        <w:r w:rsidRPr="078182FA" w:rsidR="007C4CAD">
          <w:rPr>
            <w:rStyle w:val="Hyperlink"/>
            <w:noProof w:val="0"/>
            <w:lang w:val="nl-NL"/>
          </w:rPr>
          <w:t>BME680 datasheet</w:t>
        </w:r>
      </w:hyperlink>
    </w:p>
    <w:p w:rsidRPr="002E3F06" w:rsidR="007C4CAD" w:rsidP="078182FA" w:rsidRDefault="00B3702D" w14:paraId="5EDA9A89" w14:textId="77777777">
      <w:pPr>
        <w:pStyle w:val="ListParagraph"/>
        <w:numPr>
          <w:ilvl w:val="0"/>
          <w:numId w:val="17"/>
        </w:numPr>
        <w:spacing w:after="160" w:line="259" w:lineRule="auto"/>
        <w:rPr>
          <w:noProof w:val="0"/>
          <w:lang w:val="nl-NL"/>
        </w:rPr>
      </w:pPr>
      <w:hyperlink r:id="Rf7f3c1a105064e72">
        <w:r w:rsidRPr="078182FA" w:rsidR="007C4CAD">
          <w:rPr>
            <w:rStyle w:val="Hyperlink"/>
            <w:noProof w:val="0"/>
            <w:lang w:val="nl-NL"/>
          </w:rPr>
          <w:t>OLED datasheet</w:t>
        </w:r>
      </w:hyperlink>
    </w:p>
    <w:p w:rsidRPr="002E3F06" w:rsidR="007C4CAD" w:rsidP="078182FA" w:rsidRDefault="00B3702D" w14:paraId="03675782" w14:textId="77777777">
      <w:pPr>
        <w:pStyle w:val="ListParagraph"/>
        <w:numPr>
          <w:ilvl w:val="0"/>
          <w:numId w:val="17"/>
        </w:numPr>
        <w:spacing w:after="160" w:line="259" w:lineRule="auto"/>
        <w:rPr>
          <w:noProof w:val="0"/>
          <w:lang w:val="nl-NL"/>
        </w:rPr>
      </w:pPr>
      <w:hyperlink r:id="R6fda3e3d022541e0">
        <w:r w:rsidRPr="078182FA" w:rsidR="007C4CAD">
          <w:rPr>
            <w:rStyle w:val="Hyperlink"/>
            <w:noProof w:val="0"/>
            <w:lang w:val="nl-NL"/>
          </w:rPr>
          <w:t>OLED driver SSD1306 datasheet</w:t>
        </w:r>
      </w:hyperlink>
    </w:p>
    <w:p w:rsidRPr="002E3F06" w:rsidR="007C4CAD" w:rsidP="078182FA" w:rsidRDefault="00B3702D" w14:paraId="2E94D29F" w14:textId="0A5430D9">
      <w:pPr>
        <w:pStyle w:val="ListParagraph"/>
        <w:numPr>
          <w:ilvl w:val="0"/>
          <w:numId w:val="17"/>
        </w:numPr>
        <w:spacing w:after="160" w:line="259" w:lineRule="auto"/>
        <w:rPr>
          <w:noProof w:val="0"/>
          <w:lang w:val="nl-NL"/>
        </w:rPr>
      </w:pPr>
      <w:hyperlink r:id="Rb0141c3b1afe46c9">
        <w:r w:rsidRPr="4710B7A5" w:rsidR="51F4026E">
          <w:rPr>
            <w:rStyle w:val="Hyperlink"/>
            <w:noProof w:val="0"/>
            <w:lang w:val="nl-NL"/>
          </w:rPr>
          <w:t>PI6ULS5V9306</w:t>
        </w:r>
        <w:r w:rsidRPr="4710B7A5" w:rsidR="007C4CAD">
          <w:rPr>
            <w:rStyle w:val="Hyperlink"/>
            <w:noProof w:val="0"/>
            <w:lang w:val="nl-NL"/>
          </w:rPr>
          <w:t xml:space="preserve"> I2C level-shifter datasheet</w:t>
        </w:r>
      </w:hyperlink>
    </w:p>
    <w:p w:rsidRPr="002E3F06" w:rsidR="007C4CAD" w:rsidP="078182FA" w:rsidRDefault="00B3702D" w14:paraId="1E60E0AD" w14:textId="50520558">
      <w:pPr>
        <w:pStyle w:val="ListParagraph"/>
        <w:numPr>
          <w:ilvl w:val="0"/>
          <w:numId w:val="17"/>
        </w:numPr>
        <w:spacing w:after="160" w:line="259" w:lineRule="auto"/>
        <w:rPr>
          <w:noProof w:val="0"/>
          <w:lang w:val="nl-NL"/>
        </w:rPr>
      </w:pPr>
      <w:hyperlink r:id="R5449170f1a86432c">
        <w:r w:rsidRPr="4710B7A5" w:rsidR="007C4CAD">
          <w:rPr>
            <w:rStyle w:val="Hyperlink"/>
            <w:noProof w:val="0"/>
            <w:lang w:val="nl-NL"/>
          </w:rPr>
          <w:t>FT232RL USB</w:t>
        </w:r>
        <w:r w:rsidRPr="4710B7A5" w:rsidR="35158156">
          <w:rPr>
            <w:rStyle w:val="Hyperlink"/>
            <w:noProof w:val="0"/>
            <w:lang w:val="nl-NL"/>
          </w:rPr>
          <w:t>-</w:t>
        </w:r>
        <w:r w:rsidRPr="4710B7A5" w:rsidR="007C4CAD">
          <w:rPr>
            <w:rStyle w:val="Hyperlink"/>
            <w:noProof w:val="0"/>
            <w:lang w:val="nl-NL"/>
          </w:rPr>
          <w:t>bridge datasheet</w:t>
        </w:r>
      </w:hyperlink>
    </w:p>
    <w:p w:rsidRPr="002E3F06" w:rsidR="007C4CAD" w:rsidP="078182FA" w:rsidRDefault="00B3702D" w14:paraId="05980832" w14:textId="5A518AA2">
      <w:pPr>
        <w:pStyle w:val="ListParagraph"/>
        <w:numPr>
          <w:ilvl w:val="0"/>
          <w:numId w:val="17"/>
        </w:numPr>
        <w:spacing w:after="160" w:line="259" w:lineRule="auto"/>
        <w:rPr>
          <w:noProof w:val="0"/>
          <w:lang w:val="nl-NL"/>
        </w:rPr>
      </w:pPr>
      <w:hyperlink r:id="R6e6c680332974d8e">
        <w:r w:rsidRPr="4710B7A5" w:rsidR="007C4CAD">
          <w:rPr>
            <w:rStyle w:val="Hyperlink"/>
            <w:noProof w:val="0"/>
            <w:lang w:val="nl-NL"/>
          </w:rPr>
          <w:t>USB</w:t>
        </w:r>
        <w:r w:rsidRPr="4710B7A5" w:rsidR="62261FD7">
          <w:rPr>
            <w:rStyle w:val="Hyperlink"/>
            <w:noProof w:val="0"/>
            <w:lang w:val="nl-NL"/>
          </w:rPr>
          <w:t>-</w:t>
        </w:r>
        <w:r w:rsidRPr="4710B7A5" w:rsidR="007C4CAD">
          <w:rPr>
            <w:rStyle w:val="Hyperlink"/>
            <w:noProof w:val="0"/>
            <w:lang w:val="nl-NL"/>
          </w:rPr>
          <w:t>C datasheet</w:t>
        </w:r>
      </w:hyperlink>
    </w:p>
    <w:p w:rsidRPr="002E3F06" w:rsidR="007C4CAD" w:rsidP="078182FA" w:rsidRDefault="007C4CAD" w14:paraId="347F143F" w14:textId="77777777">
      <w:pPr>
        <w:pStyle w:val="Heading3"/>
        <w:rPr>
          <w:noProof w:val="0"/>
          <w:lang w:val="nl-NL" w:eastAsia="en-US"/>
        </w:rPr>
      </w:pPr>
      <w:r w:rsidRPr="4710B7A5" w:rsidR="007C4CAD">
        <w:rPr>
          <w:noProof w:val="0"/>
          <w:lang w:val="nl-NL" w:eastAsia="en-US"/>
        </w:rPr>
        <w:t>Libraries</w:t>
      </w:r>
    </w:p>
    <w:p w:rsidRPr="002E3F06" w:rsidR="007C4CAD" w:rsidP="078182FA" w:rsidRDefault="00B3702D" w14:paraId="351BFA83" w14:textId="77777777">
      <w:pPr>
        <w:pStyle w:val="ListParagraph"/>
        <w:numPr>
          <w:ilvl w:val="0"/>
          <w:numId w:val="18"/>
        </w:numPr>
        <w:spacing w:after="160"/>
        <w:rPr>
          <w:rFonts w:cs="Arial"/>
          <w:noProof w:val="0"/>
          <w:lang w:val="nl-NL"/>
        </w:rPr>
      </w:pPr>
      <w:hyperlink r:id="R853f0da9a5864fe0">
        <w:r w:rsidRPr="4710B7A5" w:rsidR="007C4CAD">
          <w:rPr>
            <w:rStyle w:val="Hyperlink"/>
            <w:rFonts w:cs="Arial"/>
            <w:noProof w:val="0"/>
            <w:lang w:val="nl-NL"/>
          </w:rPr>
          <w:t>Display library</w:t>
        </w:r>
      </w:hyperlink>
    </w:p>
    <w:p w:rsidR="04593C32" w:rsidP="4710B7A5" w:rsidRDefault="04593C32" w14:paraId="4F469209" w14:textId="4443B84A">
      <w:pPr>
        <w:pStyle w:val="ListParagraph"/>
        <w:numPr>
          <w:ilvl w:val="0"/>
          <w:numId w:val="18"/>
        </w:numPr>
        <w:spacing w:after="160"/>
        <w:rPr>
          <w:rFonts w:cs="Arial"/>
          <w:noProof w:val="0"/>
          <w:lang w:val="nl-NL"/>
        </w:rPr>
      </w:pPr>
      <w:hyperlink r:id="R2576bf8aa48d4ccb">
        <w:r w:rsidRPr="4710B7A5" w:rsidR="04593C32">
          <w:rPr>
            <w:rStyle w:val="Hyperlink"/>
            <w:rFonts w:cs="Arial"/>
            <w:noProof w:val="0"/>
            <w:lang w:val="nl-NL"/>
          </w:rPr>
          <w:t>B</w:t>
        </w:r>
        <w:r w:rsidRPr="4710B7A5" w:rsidR="04593C32">
          <w:rPr>
            <w:rStyle w:val="Hyperlink"/>
            <w:rFonts w:cs="Arial"/>
            <w:noProof w:val="0"/>
            <w:lang w:val="nl-NL"/>
          </w:rPr>
          <w:t xml:space="preserve">ME680 </w:t>
        </w:r>
        <w:r w:rsidRPr="4710B7A5" w:rsidR="04593C32">
          <w:rPr>
            <w:rStyle w:val="Hyperlink"/>
            <w:rFonts w:cs="Arial"/>
            <w:noProof w:val="0"/>
            <w:lang w:val="nl-NL"/>
          </w:rPr>
          <w:t>library</w:t>
        </w:r>
        <w:r w:rsidRPr="4710B7A5" w:rsidR="04593C32">
          <w:rPr>
            <w:rStyle w:val="Hyperlink"/>
            <w:rFonts w:cs="Arial"/>
            <w:noProof w:val="0"/>
            <w:lang w:val="nl-NL"/>
          </w:rPr>
          <w:t xml:space="preserve"> documentatie</w:t>
        </w:r>
      </w:hyperlink>
    </w:p>
    <w:p w:rsidRPr="002E3F06" w:rsidR="007C4CAD" w:rsidP="078182FA" w:rsidRDefault="007C4CAD" w14:paraId="0D664D35" w14:textId="77777777">
      <w:pPr>
        <w:rPr>
          <w:noProof w:val="0"/>
          <w:lang w:val="nl-NL"/>
        </w:rPr>
      </w:pPr>
    </w:p>
    <w:p w:rsidRPr="002E3F06" w:rsidR="007C4CAD" w:rsidP="078182FA" w:rsidRDefault="007C4CAD" w14:paraId="28ACA706" w14:textId="77777777">
      <w:pPr>
        <w:pStyle w:val="Heading3"/>
        <w:rPr>
          <w:noProof w:val="0"/>
          <w:lang w:val="nl-NL" w:eastAsia="en-US"/>
        </w:rPr>
      </w:pPr>
      <w:r w:rsidRPr="078182FA" w:rsidR="007C4CAD">
        <w:rPr>
          <w:noProof w:val="0"/>
          <w:lang w:val="nl-NL" w:eastAsia="en-US"/>
        </w:rPr>
        <w:t>Voorbeeldschema’s</w:t>
      </w:r>
    </w:p>
    <w:p w:rsidRPr="002E3F06" w:rsidR="007C4CAD" w:rsidP="078182FA" w:rsidRDefault="00B3702D" w14:paraId="02905093" w14:textId="77777777">
      <w:pPr>
        <w:pStyle w:val="ListParagraph"/>
        <w:numPr>
          <w:ilvl w:val="0"/>
          <w:numId w:val="18"/>
        </w:numPr>
        <w:spacing w:after="160"/>
        <w:rPr>
          <w:rFonts w:cs="Arial"/>
          <w:noProof w:val="0"/>
          <w:lang w:val="nl-NL"/>
        </w:rPr>
      </w:pPr>
      <w:hyperlink r:id="R744da9a2ec754e19">
        <w:r w:rsidRPr="078182FA" w:rsidR="007C4CAD">
          <w:rPr>
            <w:rStyle w:val="Hyperlink"/>
            <w:rFonts w:cs="Arial"/>
            <w:noProof w:val="0"/>
            <w:lang w:val="nl-NL"/>
          </w:rPr>
          <w:t>Arduino Nano schema</w:t>
        </w:r>
      </w:hyperlink>
    </w:p>
    <w:p w:rsidRPr="00F52FDD" w:rsidR="007C4CAD" w:rsidP="078182FA" w:rsidRDefault="00B3702D" w14:paraId="756FBE23" w14:textId="77777777">
      <w:pPr>
        <w:pStyle w:val="ListParagraph"/>
        <w:numPr>
          <w:ilvl w:val="0"/>
          <w:numId w:val="18"/>
        </w:numPr>
        <w:spacing w:after="160"/>
        <w:rPr>
          <w:rFonts w:cs="Arial"/>
          <w:noProof w:val="0"/>
          <w:lang w:val="nl-NL"/>
        </w:rPr>
      </w:pPr>
      <w:hyperlink r:id="R8de32512fe1348b5">
        <w:r w:rsidRPr="078182FA" w:rsidR="007C4CAD">
          <w:rPr>
            <w:rStyle w:val="Hyperlink"/>
            <w:rFonts w:cs="Arial"/>
            <w:noProof w:val="0"/>
            <w:lang w:val="nl-NL"/>
          </w:rPr>
          <w:t>Display breakout board schema</w:t>
        </w:r>
      </w:hyperlink>
    </w:p>
    <w:p w:rsidRPr="002E3F06" w:rsidR="007C4CAD" w:rsidP="078182FA" w:rsidRDefault="007C4CAD" w14:paraId="5ADE4166" w14:textId="77777777">
      <w:pPr>
        <w:pStyle w:val="Heading3"/>
        <w:rPr>
          <w:noProof w:val="0"/>
          <w:lang w:val="nl-NL" w:eastAsia="en-US"/>
        </w:rPr>
      </w:pPr>
      <w:r w:rsidRPr="078182FA" w:rsidR="007C4CAD">
        <w:rPr>
          <w:noProof w:val="0"/>
          <w:lang w:val="nl-NL" w:eastAsia="en-US"/>
        </w:rPr>
        <w:t>Research info</w:t>
      </w:r>
    </w:p>
    <w:p w:rsidRPr="00D56FAE" w:rsidR="007C4CAD" w:rsidP="4710B7A5" w:rsidRDefault="00B3702D" w14:paraId="1B7FBA34" w14:textId="5EB968E8">
      <w:pPr>
        <w:pStyle w:val="ListParagraph"/>
        <w:numPr>
          <w:ilvl w:val="0"/>
          <w:numId w:val="18"/>
        </w:numPr>
        <w:spacing w:after="160"/>
        <w:rPr>
          <w:rFonts w:cs="Arial"/>
          <w:noProof w:val="0"/>
          <w:lang w:val="nl-NL"/>
        </w:rPr>
      </w:pPr>
      <w:hyperlink r:id="Rcc62e0dc8b0d495b">
        <w:r w:rsidRPr="4710B7A5" w:rsidR="4CB7D1BF">
          <w:rPr>
            <w:rStyle w:val="Hyperlink"/>
            <w:rFonts w:cs="Arial"/>
            <w:noProof w:val="0"/>
            <w:lang w:val="nl-NL"/>
          </w:rPr>
          <w:t>BME680 vs. BME280</w:t>
        </w:r>
      </w:hyperlink>
    </w:p>
    <w:p w:rsidR="69256B53" w:rsidP="4710B7A5" w:rsidRDefault="69256B53" w14:paraId="5D49C964" w14:textId="433A7759">
      <w:pPr>
        <w:pStyle w:val="ListParagraph"/>
        <w:numPr>
          <w:ilvl w:val="0"/>
          <w:numId w:val="18"/>
        </w:numPr>
        <w:spacing w:after="160"/>
        <w:rPr>
          <w:rFonts w:cs="Arial"/>
          <w:noProof w:val="0"/>
          <w:lang w:val="nl-NL"/>
        </w:rPr>
      </w:pPr>
      <w:hyperlink w:anchor=":~:text=The%20BME688%20is%20a%20'drop,this%20sensor%20for%20odor%20detection." r:id="R14001ea3243149ed">
        <w:r w:rsidRPr="4710B7A5" w:rsidR="69256B53">
          <w:rPr>
            <w:rStyle w:val="Hyperlink"/>
            <w:rFonts w:cs="Arial"/>
            <w:noProof w:val="0"/>
            <w:lang w:val="nl-NL"/>
          </w:rPr>
          <w:t>BME688 vs. BME680</w:t>
        </w:r>
      </w:hyperlink>
    </w:p>
    <w:p w:rsidRPr="00D56FAE" w:rsidR="007C4CAD" w:rsidP="4710B7A5" w:rsidRDefault="00B3702D" w14:paraId="0E170FB2" w14:textId="02D5EC55">
      <w:pPr>
        <w:pStyle w:val="ListParagraph"/>
        <w:numPr>
          <w:ilvl w:val="0"/>
          <w:numId w:val="18"/>
        </w:numPr>
        <w:spacing w:after="160"/>
        <w:rPr>
          <w:rFonts w:cs="Arial"/>
          <w:noProof w:val="0"/>
          <w:lang w:val="nl-NL"/>
        </w:rPr>
      </w:pPr>
      <w:hyperlink r:id="R36427927aae446b4">
        <w:r w:rsidRPr="4710B7A5" w:rsidR="007C4CAD">
          <w:rPr>
            <w:rStyle w:val="Hyperlink"/>
            <w:rFonts w:cs="Arial"/>
            <w:noProof w:val="0"/>
            <w:lang w:val="nl-NL"/>
          </w:rPr>
          <w:t>I2C 5</w:t>
        </w:r>
        <w:r w:rsidRPr="4710B7A5" w:rsidR="5FD2D58A">
          <w:rPr>
            <w:rStyle w:val="Hyperlink"/>
            <w:rFonts w:cs="Arial"/>
            <w:noProof w:val="0"/>
            <w:lang w:val="nl-NL"/>
          </w:rPr>
          <w:t xml:space="preserve"> </w:t>
        </w:r>
        <w:r w:rsidRPr="4710B7A5" w:rsidR="007C4CAD">
          <w:rPr>
            <w:rStyle w:val="Hyperlink"/>
            <w:rFonts w:cs="Arial"/>
            <w:noProof w:val="0"/>
            <w:lang w:val="nl-NL"/>
          </w:rPr>
          <w:t>V master 3</w:t>
        </w:r>
        <w:r w:rsidRPr="4710B7A5" w:rsidR="0D80A1B6">
          <w:rPr>
            <w:rStyle w:val="Hyperlink"/>
            <w:rFonts w:cs="Arial"/>
            <w:noProof w:val="0"/>
            <w:lang w:val="nl-NL"/>
          </w:rPr>
          <w:t>.</w:t>
        </w:r>
        <w:r w:rsidRPr="4710B7A5" w:rsidR="007C4CAD">
          <w:rPr>
            <w:rStyle w:val="Hyperlink"/>
            <w:rFonts w:cs="Arial"/>
            <w:noProof w:val="0"/>
            <w:lang w:val="nl-NL"/>
          </w:rPr>
          <w:t>3</w:t>
        </w:r>
        <w:r w:rsidRPr="4710B7A5" w:rsidR="5B0EE038">
          <w:rPr>
            <w:rStyle w:val="Hyperlink"/>
            <w:rFonts w:cs="Arial"/>
            <w:noProof w:val="0"/>
            <w:lang w:val="nl-NL"/>
          </w:rPr>
          <w:t xml:space="preserve"> V</w:t>
        </w:r>
        <w:r w:rsidRPr="4710B7A5" w:rsidR="007C4CAD">
          <w:rPr>
            <w:rStyle w:val="Hyperlink"/>
            <w:rFonts w:cs="Arial"/>
            <w:noProof w:val="0"/>
            <w:lang w:val="nl-NL"/>
          </w:rPr>
          <w:t xml:space="preserve"> slave</w:t>
        </w:r>
      </w:hyperlink>
    </w:p>
    <w:p w:rsidRPr="00D56FAE" w:rsidR="007C4CAD" w:rsidP="078182FA" w:rsidRDefault="00B3702D" w14:paraId="25C1D8FC" w14:textId="77777777">
      <w:pPr>
        <w:pStyle w:val="ListParagraph"/>
        <w:numPr>
          <w:ilvl w:val="0"/>
          <w:numId w:val="18"/>
        </w:numPr>
        <w:spacing w:after="160"/>
        <w:rPr>
          <w:rFonts w:cs="Arial"/>
          <w:noProof w:val="0"/>
          <w:lang w:val="nl-NL"/>
        </w:rPr>
      </w:pPr>
      <w:hyperlink r:id="R23704aaf1a704af5">
        <w:r w:rsidRPr="4710B7A5" w:rsidR="007C4CAD">
          <w:rPr>
            <w:rStyle w:val="Hyperlink"/>
            <w:rFonts w:cs="Arial"/>
            <w:noProof w:val="0"/>
            <w:lang w:val="nl-NL"/>
          </w:rPr>
          <w:t>Ribbon cable pitch</w:t>
        </w:r>
      </w:hyperlink>
    </w:p>
    <w:p w:rsidRPr="00144947" w:rsidR="00F65674" w:rsidP="078182FA" w:rsidRDefault="00F65674" w14:paraId="10CEE96C" w14:textId="03887063">
      <w:pPr>
        <w:spacing w:after="160" w:line="259" w:lineRule="auto"/>
        <w:rPr>
          <w:noProof w:val="0"/>
          <w:lang w:val="nl-NL"/>
        </w:rPr>
      </w:pPr>
    </w:p>
    <w:p w:rsidRPr="00144947" w:rsidR="00805E79" w:rsidP="078182FA" w:rsidRDefault="00805E79" w14:paraId="34C8E734" w14:textId="04D5BA3D">
      <w:pPr>
        <w:spacing w:after="160" w:line="259" w:lineRule="auto"/>
        <w:rPr>
          <w:noProof w:val="0"/>
          <w:lang w:val="nl-NL"/>
        </w:rPr>
      </w:pPr>
    </w:p>
    <w:sectPr w:rsidRPr="00144947" w:rsidR="00805E79" w:rsidSect="008C3F8A">
      <w:pgSz w:w="11906" w:h="16838" w:orient="portrait"/>
      <w:pgMar w:top="209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D20D2" w:rsidP="006D7BC2" w:rsidRDefault="001D20D2" w14:paraId="301465F4" w14:textId="77777777">
      <w:r>
        <w:separator/>
      </w:r>
    </w:p>
  </w:endnote>
  <w:endnote w:type="continuationSeparator" w:id="0">
    <w:p w:rsidR="001D20D2" w:rsidP="006D7BC2" w:rsidRDefault="001D20D2" w14:paraId="7A7759F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643E91" w:rsidR="001113A0" w:rsidP="006D7BC2" w:rsidRDefault="001113A0" w14:paraId="4789CD30" w14:textId="1F70A4F8">
    <w:pPr>
      <w:pStyle w:val="Footer"/>
    </w:pPr>
    <w:r w:rsidRPr="00643E91">
      <w:tab/>
    </w:r>
    <w:r w:rsidRPr="00643E91">
      <w:t xml:space="preserve">p </w:t>
    </w:r>
    <w:r w:rsidRPr="00643E91">
      <w:fldChar w:fldCharType="begin"/>
    </w:r>
    <w:r w:rsidRPr="00643E91">
      <w:instrText xml:space="preserve"> PAGE </w:instrText>
    </w:r>
    <w:r w:rsidRPr="00643E91">
      <w:fldChar w:fldCharType="separate"/>
    </w:r>
    <w:r w:rsidR="001E5A32">
      <w:rPr>
        <w:noProof/>
      </w:rPr>
      <w:t>3</w:t>
    </w:r>
    <w:r w:rsidRPr="00643E91">
      <w:rPr>
        <w:noProof/>
      </w:rPr>
      <w:fldChar w:fldCharType="end"/>
    </w:r>
    <w:r w:rsidRPr="00643E91">
      <w:t xml:space="preserve"> / </w:t>
    </w:r>
    <w:r>
      <w:fldChar w:fldCharType="begin"/>
    </w:r>
    <w:r>
      <w:instrText>SECTIONPAGES   \* MERGEFORMAT</w:instrText>
    </w:r>
    <w:r>
      <w:fldChar w:fldCharType="separate"/>
    </w:r>
    <w:r w:rsidR="005F058D">
      <w:rPr>
        <w:noProof/>
      </w:rPr>
      <w:t>18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7529AC" w:rsidRDefault="007529AC" w14:paraId="38211213" w14:textId="205D36BB">
    <w:pPr>
      <w:pStyle w:val="Footer"/>
    </w:pPr>
    <w:r w:rsidRPr="007529AC">
      <w:rPr>
        <w:noProof/>
      </w:rPr>
      <w:drawing>
        <wp:inline distT="0" distB="0" distL="0" distR="0" wp14:anchorId="5B987922" wp14:editId="2D45BDBF">
          <wp:extent cx="5039360" cy="1104900"/>
          <wp:effectExtent l="0" t="0" r="8890" b="0"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9360" cy="1104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D20D2" w:rsidP="006D7BC2" w:rsidRDefault="001D20D2" w14:paraId="48D0145A" w14:textId="77777777">
      <w:r>
        <w:separator/>
      </w:r>
    </w:p>
  </w:footnote>
  <w:footnote w:type="continuationSeparator" w:id="0">
    <w:p w:rsidR="001D20D2" w:rsidP="006D7BC2" w:rsidRDefault="001D20D2" w14:paraId="10B7612C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7F0625" w:rsidR="007529AC" w:rsidP="007529AC" w:rsidRDefault="007529AC" w14:paraId="73CA4D63" w14:textId="7C80A383">
    <w:pPr>
      <w:rPr>
        <w:rFonts w:ascii="Times New Roman" w:hAnsi="Times New Roman"/>
        <w:lang w:eastAsia="en-GB"/>
      </w:rPr>
    </w:pPr>
    <w:r w:rsidRPr="007F0625">
      <w:rPr>
        <w:rFonts w:ascii="Times New Roman" w:hAnsi="Times New Roman"/>
        <w:lang w:eastAsia="en-GB"/>
      </w:rPr>
      <w:fldChar w:fldCharType="begin"/>
    </w:r>
    <w:r w:rsidRPr="007F0625">
      <w:rPr>
        <w:rFonts w:ascii="Times New Roman" w:hAnsi="Times New Roman"/>
        <w:lang w:eastAsia="en-GB"/>
      </w:rPr>
      <w:instrText xml:space="preserve"> INCLUDEPICTURE "https://images.squarespace-cdn.com/content/v1/5caf2df9797f74139d7958b8/1585236259323-8R0O3JC7O3LJ8IYQVOPP/APH_01.png" \* MERGEFORMATINET </w:instrText>
    </w:r>
    <w:r w:rsidR="00B3702D">
      <w:rPr>
        <w:rFonts w:ascii="Times New Roman" w:hAnsi="Times New Roman"/>
        <w:lang w:eastAsia="en-GB"/>
      </w:rPr>
      <w:fldChar w:fldCharType="separate"/>
    </w:r>
    <w:r w:rsidRPr="007F0625">
      <w:rPr>
        <w:rFonts w:ascii="Times New Roman" w:hAnsi="Times New Roman"/>
        <w:lang w:eastAsia="en-GB"/>
      </w:rPr>
      <w:fldChar w:fldCharType="end"/>
    </w:r>
  </w:p>
  <w:p w:rsidRPr="00542798" w:rsidR="007529AC" w:rsidP="007529AC" w:rsidRDefault="007529AC" w14:paraId="3307BAA3" w14:textId="43BB9052">
    <w:pPr>
      <w:rPr>
        <w:rFonts w:ascii="Times New Roman" w:hAnsi="Times New Roman"/>
        <w:lang w:eastAsia="en-GB"/>
      </w:rPr>
    </w:pPr>
    <w:r w:rsidRPr="00542798">
      <w:rPr>
        <w:rFonts w:ascii="Times New Roman" w:hAnsi="Times New Roman"/>
        <w:lang w:eastAsia="en-GB"/>
      </w:rPr>
      <w:fldChar w:fldCharType="begin"/>
    </w:r>
    <w:r w:rsidRPr="00542798">
      <w:rPr>
        <w:rFonts w:ascii="Times New Roman" w:hAnsi="Times New Roman"/>
        <w:lang w:eastAsia="en-GB"/>
      </w:rPr>
      <w:instrText xml:space="preserve"> INCLUDEPICTURE "https://www.ap.be/sites/default/files/users/user663/AP_logo_staand_rgb.jpg" \* MERGEFORMATINET </w:instrText>
    </w:r>
    <w:r w:rsidR="00B3702D">
      <w:rPr>
        <w:rFonts w:ascii="Times New Roman" w:hAnsi="Times New Roman"/>
        <w:lang w:eastAsia="en-GB"/>
      </w:rPr>
      <w:fldChar w:fldCharType="separate"/>
    </w:r>
    <w:r w:rsidRPr="00542798">
      <w:rPr>
        <w:rFonts w:ascii="Times New Roman" w:hAnsi="Times New Roman"/>
        <w:lang w:eastAsia="en-GB"/>
      </w:rPr>
      <w:fldChar w:fldCharType="end"/>
    </w:r>
  </w:p>
  <w:p w:rsidRPr="00D85D45" w:rsidR="007529AC" w:rsidP="007529AC" w:rsidRDefault="007529AC" w14:paraId="4A8FD9CE" w14:textId="2758EF3A">
    <w:pPr>
      <w:rPr>
        <w:rFonts w:ascii="Times New Roman" w:hAnsi="Times New Roman"/>
        <w:lang w:eastAsia="en-GB"/>
      </w:rPr>
    </w:pPr>
    <w:r>
      <w:rPr>
        <w:noProof/>
        <w:lang w:eastAsia="nl-BE"/>
      </w:rPr>
      <w:drawing>
        <wp:anchor distT="0" distB="0" distL="114300" distR="114300" simplePos="0" relativeHeight="251660288" behindDoc="1" locked="0" layoutInCell="1" allowOverlap="1" wp14:anchorId="2DC55BDB" wp14:editId="524E2C2E">
          <wp:simplePos x="0" y="0"/>
          <wp:positionH relativeFrom="page">
            <wp:align>right</wp:align>
          </wp:positionH>
          <wp:positionV relativeFrom="paragraph">
            <wp:posOffset>176530</wp:posOffset>
          </wp:positionV>
          <wp:extent cx="3522980" cy="518160"/>
          <wp:effectExtent l="0" t="0" r="1270" b="0"/>
          <wp:wrapNone/>
          <wp:docPr id="24" name="Afbeelding 10" descr="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fbeelding 10" descr="Shape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 flipV="1">
                    <a:off x="0" y="0"/>
                    <a:ext cx="3522980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nl-BE"/>
      </w:rPr>
      <w:drawing>
        <wp:anchor distT="0" distB="0" distL="114300" distR="114300" simplePos="0" relativeHeight="251659264" behindDoc="1" locked="0" layoutInCell="1" allowOverlap="1" wp14:anchorId="0F501C29" wp14:editId="2101DEFA">
          <wp:simplePos x="0" y="0"/>
          <wp:positionH relativeFrom="page">
            <wp:align>left</wp:align>
          </wp:positionH>
          <wp:positionV relativeFrom="paragraph">
            <wp:posOffset>173355</wp:posOffset>
          </wp:positionV>
          <wp:extent cx="3522980" cy="518160"/>
          <wp:effectExtent l="0" t="0" r="1270" b="0"/>
          <wp:wrapNone/>
          <wp:docPr id="26" name="Afbeelding 6" descr="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fbeelding 6" descr="Shape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2980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8335F2">
      <w:rPr>
        <w:noProof/>
        <w:lang w:eastAsia="nl-BE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A3771C6" wp14:editId="5C35B0D0">
              <wp:simplePos x="0" y="0"/>
              <wp:positionH relativeFrom="column">
                <wp:posOffset>-671195</wp:posOffset>
              </wp:positionH>
              <wp:positionV relativeFrom="paragraph">
                <wp:posOffset>309245</wp:posOffset>
              </wp:positionV>
              <wp:extent cx="665480" cy="277495"/>
              <wp:effectExtent l="0" t="0" r="1270" b="8255"/>
              <wp:wrapNone/>
              <wp:docPr id="4" name="Groe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480" cy="277495"/>
                        <a:chOff x="0" y="0"/>
                        <a:chExt cx="1568314" cy="461474"/>
                      </a:xfrm>
                    </wpg:grpSpPr>
                    <wps:wsp>
                      <wps:cNvPr id="3" name="Vijfhoek 19"/>
                      <wps:cNvSpPr/>
                      <wps:spPr>
                        <a:xfrm>
                          <a:off x="0" y="1"/>
                          <a:ext cx="931653" cy="461473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Punthaak 20"/>
                      <wps:cNvSpPr/>
                      <wps:spPr>
                        <a:xfrm>
                          <a:off x="777668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Punthaak 21"/>
                      <wps:cNvSpPr/>
                      <wps:spPr>
                        <a:xfrm>
                          <a:off x="1106841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 w14:anchorId="30B32DF9">
            <v:group id="Groep 9" style="position:absolute;margin-left:-52.85pt;margin-top:24.35pt;width:52.4pt;height:21.85pt;z-index:251664384;mso-width-relative:margin;mso-height-relative:margin" coordsize="15683,4614" o:spid="_x0000_s1026" w14:anchorId="1897C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Vijfhoek 19" style="position:absolute;width:9316;height:4614;visibility:visible;mso-wrap-style:square;v-text-anchor:middle" o:spid="_x0000_s1027" fillcolor="white [3212]" stroked="f" strokeweight="1pt" type="#_x0000_t15" adj="1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"/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Punthaak 20" style="position:absolute;left:7776;width:4615;height:4614;visibility:visible;mso-wrap-style:square;v-text-anchor:middle" o:spid="_x0000_s1028" fillcolor="white [3212]" stroked="f" strokeweight="1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"/>
              <v:shape id="Punthaak 21" style="position:absolute;left:11068;width:4615;height:4614;visibility:visible;mso-wrap-style:square;v-text-anchor:middle" o:spid="_x0000_s1029" fillcolor="white [3212]" stroked="f" strokeweight="1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"/>
            </v:group>
          </w:pict>
        </mc:Fallback>
      </mc:AlternateContent>
    </w:r>
    <w:r w:rsidRPr="00542798">
      <w:rPr>
        <w:rFonts w:ascii="Times New Roman" w:hAnsi="Times New Roman"/>
        <w:noProof/>
        <w:lang w:eastAsia="en-GB"/>
      </w:rPr>
      <w:drawing>
        <wp:anchor distT="0" distB="0" distL="114300" distR="114300" simplePos="0" relativeHeight="251663360" behindDoc="0" locked="0" layoutInCell="1" allowOverlap="1" wp14:anchorId="1B218ED2" wp14:editId="71AC93A0">
          <wp:simplePos x="0" y="0"/>
          <wp:positionH relativeFrom="column">
            <wp:posOffset>135255</wp:posOffset>
          </wp:positionH>
          <wp:positionV relativeFrom="paragraph">
            <wp:posOffset>212725</wp:posOffset>
          </wp:positionV>
          <wp:extent cx="763905" cy="450215"/>
          <wp:effectExtent l="0" t="0" r="0" b="0"/>
          <wp:wrapNone/>
          <wp:docPr id="25" name="Picture 25" descr="Huisstijl | AP Hogescho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uisstijl | AP Hogeschoo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905" cy="450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529AC" w:rsidP="007529AC" w:rsidRDefault="007529AC" w14:paraId="0BA37E78" w14:textId="588FFFE6">
    <w:pPr>
      <w:pStyle w:val="Header"/>
    </w:pPr>
    <w:r w:rsidRPr="008335F2">
      <w:rPr>
        <w:noProof/>
        <w:lang w:eastAsia="nl-BE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A4965D7" wp14:editId="7659FC46">
              <wp:simplePos x="0" y="0"/>
              <wp:positionH relativeFrom="column">
                <wp:posOffset>3519569</wp:posOffset>
              </wp:positionH>
              <wp:positionV relativeFrom="paragraph">
                <wp:posOffset>37465</wp:posOffset>
              </wp:positionV>
              <wp:extent cx="665684" cy="277977"/>
              <wp:effectExtent l="0" t="0" r="1270" b="8255"/>
              <wp:wrapNone/>
              <wp:docPr id="18" name="Groe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84" cy="277977"/>
                        <a:chOff x="0" y="0"/>
                        <a:chExt cx="1568314" cy="461474"/>
                      </a:xfrm>
                    </wpg:grpSpPr>
                    <wps:wsp>
                      <wps:cNvPr id="19" name="Vijfhoek 19"/>
                      <wps:cNvSpPr/>
                      <wps:spPr>
                        <a:xfrm>
                          <a:off x="0" y="1"/>
                          <a:ext cx="931653" cy="461473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Punthaak 20"/>
                      <wps:cNvSpPr/>
                      <wps:spPr>
                        <a:xfrm>
                          <a:off x="777668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Punthaak 21"/>
                      <wps:cNvSpPr/>
                      <wps:spPr>
                        <a:xfrm>
                          <a:off x="1106841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 w14:anchorId="671559D6">
            <v:group id="Groep 9" style="position:absolute;margin-left:277.15pt;margin-top:2.95pt;width:52.4pt;height:21.9pt;z-index:251662336;mso-width-relative:margin;mso-height-relative:margin" coordsize="15683,4614" o:spid="_x0000_s1026" w14:anchorId="048B2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">
              <v:shape id="Vijfhoek 19" style="position:absolute;width:9316;height:4614;visibility:visible;mso-wrap-style:square;v-text-anchor:middle" o:spid="_x0000_s1027" fillcolor="white [3212]" stroked="f" strokeweight="1pt" type="#_x0000_t15" adj="1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"/>
              <v:shape id="Punthaak 20" style="position:absolute;left:7776;width:4615;height:4614;visibility:visible;mso-wrap-style:square;v-text-anchor:middle" o:spid="_x0000_s1028" fillcolor="white [3212]" stroked="f" strokeweight="1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"/>
              <v:shape id="Punthaak 21" style="position:absolute;left:11068;width:4615;height:4614;visibility:visible;mso-wrap-style:square;v-text-anchor:middle" o:spid="_x0000_s1029" fillcolor="white [3212]" stroked="f" strokeweight="1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"/>
            </v:group>
          </w:pict>
        </mc:Fallback>
      </mc:AlternateContent>
    </w:r>
    <w:r>
      <w:rPr>
        <w:noProof/>
        <w:lang w:eastAsia="nl-B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27F014" wp14:editId="20966297">
              <wp:simplePos x="0" y="0"/>
              <wp:positionH relativeFrom="page">
                <wp:posOffset>5434013</wp:posOffset>
              </wp:positionH>
              <wp:positionV relativeFrom="paragraph">
                <wp:posOffset>-25717</wp:posOffset>
              </wp:positionV>
              <wp:extent cx="1885950" cy="446484"/>
              <wp:effectExtent l="0" t="0" r="0" b="0"/>
              <wp:wrapNone/>
              <wp:docPr id="13" name="Tekstvak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85950" cy="44648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Pr="00775304" w:rsidR="007529AC" w:rsidP="007529AC" w:rsidRDefault="007529AC" w14:paraId="15F504EA" w14:textId="77777777">
                          <w:pPr>
                            <w:rPr>
                              <w:rFonts w:ascii="Bahnschrift" w:hAnsi="Bahnschrift"/>
                              <w:color w:val="FFFFFF" w:themeColor="background1"/>
                              <w:sz w:val="40"/>
                            </w:rPr>
                          </w:pPr>
                          <w:r>
                            <w:rPr>
                              <w:rFonts w:ascii="Bahnschrift" w:hAnsi="Bahnschrift"/>
                              <w:color w:val="FFFFFF" w:themeColor="background1"/>
                              <w:sz w:val="40"/>
                            </w:rPr>
                            <w:t>NMBS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 w14:anchorId="6E275DB5">
            <v:shapetype id="_x0000_t202" coordsize="21600,21600" o:spt="202" path="m,l,21600r21600,l21600,xe" w14:anchorId="4D27F014">
              <v:stroke joinstyle="miter"/>
              <v:path gradientshapeok="t" o:connecttype="rect"/>
            </v:shapetype>
            <v:shape id="Tekstvak 13" style="position:absolute;margin-left:427.9pt;margin-top:-2pt;width:148.5pt;height:35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">
              <v:textbox>
                <w:txbxContent>
                  <w:p w:rsidRPr="00775304" w:rsidR="007529AC" w:rsidP="007529AC" w:rsidRDefault="007529AC" w14:paraId="02C85B6E" w14:textId="77777777">
                    <w:pPr>
                      <w:rPr>
                        <w:rFonts w:ascii="Bahnschrift" w:hAnsi="Bahnschrift"/>
                        <w:color w:val="FFFFFF" w:themeColor="background1"/>
                        <w:sz w:val="40"/>
                      </w:rPr>
                    </w:pPr>
                    <w:r>
                      <w:rPr>
                        <w:rFonts w:ascii="Bahnschrift" w:hAnsi="Bahnschrift"/>
                        <w:color w:val="FFFFFF" w:themeColor="background1"/>
                        <w:sz w:val="40"/>
                      </w:rPr>
                      <w:t>NMBS</w:t>
                    </w:r>
                  </w:p>
                </w:txbxContent>
              </v:textbox>
              <w10:wrap anchorx="page"/>
            </v:shape>
          </w:pict>
        </mc:Fallback>
      </mc:AlternateContent>
    </w:r>
  </w:p>
  <w:p w:rsidR="00F65674" w:rsidRDefault="00F65674" w14:paraId="66EDE09D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7Sh6VfX6rtlSnx" int2:id="hr6vKwub">
      <int2:state int2:type="AugLoop_Text_Critique" int2:value="Rejected"/>
    </int2:textHash>
    <int2:textHash int2:hashCode="ljMQylidhBx9sb" int2:id="36balabp">
      <int2:state int2:type="AugLoop_Text_Critique" int2:value="Rejected"/>
    </int2:textHash>
    <int2:textHash int2:hashCode="0OFxezH7Di0dhd" int2:id="TZyUnZIk">
      <int2:state int2:type="AugLoop_Text_Critique" int2:value="Rejected"/>
    </int2:textHash>
    <int2:textHash int2:hashCode="oeMSQyjeRM2P0o" int2:id="vDVNogtv">
      <int2:state int2:type="AugLoop_Text_Critique" int2:value="Rejected"/>
    </int2:textHash>
    <int2:textHash int2:hashCode="uAHJqqi9NjHoxO" int2:id="sYvM2R03">
      <int2:state int2:type="AugLoop_Text_Critique" int2:value="Rejected"/>
    </int2:textHash>
    <int2:textHash int2:hashCode="7tVrUGxTE5BrH7" int2:id="6UXNyJOy">
      <int2:state int2:type="AugLoop_Text_Critique" int2:value="Rejected"/>
    </int2:textHash>
    <int2:textHash int2:hashCode="2pcaq3cjCLO7EJ" int2:id="oqiJ5bI0">
      <int2:state int2:type="AugLoop_Text_Critique" int2:value="Rejected"/>
    </int2:textHash>
    <int2:textHash int2:hashCode="WyEO3PERIijfEe" int2:id="tn3yCFkY">
      <int2:state int2:type="AugLoop_Text_Critique" int2:value="Rejected"/>
    </int2:textHash>
    <int2:textHash int2:hashCode="Yqv3lcVNBqPkg6" int2:id="5dTS3cpC">
      <int2:state int2:type="AugLoop_Text_Critique" int2:value="Rejected"/>
    </int2:textHash>
    <int2:textHash int2:hashCode="AMrx/Pd7ybsh+/" int2:id="5Q3yYezU">
      <int2:state int2:type="AugLoop_Text_Critique" int2:value="Rejected"/>
    </int2:textHash>
    <int2:textHash int2:hashCode="FF9WcbbI4VY03p" int2:id="quVqZUM7">
      <int2:state int2:type="AugLoop_Text_Critique" int2:value="Rejected"/>
    </int2:textHash>
    <int2:textHash int2:hashCode="BEiaEruqauv/th" int2:id="7GM0C0P9">
      <int2:state int2:type="AugLoop_Text_Critique" int2:value="Rejected"/>
    </int2:textHash>
    <int2:textHash int2:hashCode="lb52AmHysP8m8A" int2:id="vFTTw3Ed">
      <int2:state int2:type="AugLoop_Text_Critique" int2:value="Rejected"/>
    </int2:textHash>
    <int2:textHash int2:hashCode="KSE5WLd7IuEvDR" int2:id="cMkPpDt5">
      <int2:state int2:type="AugLoop_Text_Critique" int2:value="Rejected"/>
    </int2:textHash>
    <int2:textHash int2:hashCode="QYigaYlJbH77Ny" int2:id="1tBu91qw">
      <int2:state int2:type="AugLoop_Text_Critique" int2:value="Rejected"/>
    </int2:textHash>
    <int2:textHash int2:hashCode="xFIoNJwOE1melM" int2:id="J1QPBKj4">
      <int2:state int2:type="AugLoop_Text_Critique" int2:value="Rejected"/>
    </int2:textHash>
    <int2:textHash int2:hashCode="ORJ0A+KVUF9H7p" int2:id="0uQkJ1In">
      <int2:state int2:type="AugLoop_Text_Critique" int2:value="Rejected"/>
    </int2:textHash>
    <int2:textHash int2:hashCode="+SgEIui0h7R7rE" int2:id="wq36GG2c">
      <int2:state int2:type="AugLoop_Text_Critique" int2:value="Rejected"/>
    </int2:textHash>
    <int2:textHash int2:hashCode="QFq10rkw/jcls8" int2:id="Racrb0wg">
      <int2:state int2:type="AugLoop_Text_Critique" int2:value="Rejected"/>
    </int2:textHash>
    <int2:textHash int2:hashCode="Pn62RgQ1bxW7AC" int2:id="uaB00Kkj">
      <int2:state int2:type="AugLoop_Text_Critique" int2:value="Rejected"/>
    </int2:textHash>
    <int2:textHash int2:hashCode="8KCcysEgEflLr5" int2:id="0zn0kLai">
      <int2:state int2:type="AugLoop_Text_Critique" int2:value="Rejected"/>
    </int2:textHash>
    <int2:textHash int2:hashCode="qF34Jw3MN0+QBJ" int2:id="aUU4JoVA">
      <int2:state int2:type="AugLoop_Text_Critique" int2:value="Rejected"/>
    </int2:textHash>
    <int2:textHash int2:hashCode="r5UJbIvOMKVEJJ" int2:id="4qiAbpJT">
      <int2:state int2:type="AugLoop_Text_Critique" int2:value="Rejected"/>
    </int2:textHash>
    <int2:textHash int2:hashCode="0NZudBYqoT1kx8" int2:id="UukCuPuM">
      <int2:state int2:type="AugLoop_Text_Critique" int2:value="Rejected"/>
    </int2:textHash>
    <int2:textHash int2:hashCode="MgrSZ9jZafKF7a" int2:id="ZhUA8Cp0">
      <int2:state int2:type="AugLoop_Text_Critique" int2:value="Rejected"/>
    </int2:textHash>
    <int2:textHash int2:hashCode="ZZqmc36xDse37+" int2:id="6GCrMOlP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8">
    <w:nsid w:val="44f173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642EC5AC"/>
    <w:lvl w:ilvl="0">
      <w:start w:val="1"/>
      <w:numFmt w:val="decimal"/>
      <w:pStyle w:val="ListNumber5"/>
      <w:lvlText w:val="%1"/>
      <w:lvlJc w:val="left"/>
      <w:pPr>
        <w:tabs>
          <w:tab w:val="num" w:pos="1786"/>
        </w:tabs>
        <w:ind w:left="1786" w:hanging="198"/>
      </w:pPr>
      <w:rPr>
        <w:rFonts w:hint="default"/>
      </w:rPr>
    </w:lvl>
  </w:abstractNum>
  <w:abstractNum w:abstractNumId="1" w15:restartNumberingAfterBreak="0">
    <w:nsid w:val="FFFFFF7D"/>
    <w:multiLevelType w:val="singleLevel"/>
    <w:tmpl w:val="5870392E"/>
    <w:lvl w:ilvl="0">
      <w:start w:val="1"/>
      <w:numFmt w:val="decimal"/>
      <w:pStyle w:val="ListNumber4"/>
      <w:lvlText w:val="%1"/>
      <w:lvlJc w:val="left"/>
      <w:pPr>
        <w:tabs>
          <w:tab w:val="num" w:pos="1389"/>
        </w:tabs>
        <w:ind w:left="1389" w:hanging="198"/>
      </w:pPr>
      <w:rPr>
        <w:rFonts w:hint="default"/>
      </w:rPr>
    </w:lvl>
  </w:abstractNum>
  <w:abstractNum w:abstractNumId="2" w15:restartNumberingAfterBreak="0">
    <w:nsid w:val="FFFFFF7E"/>
    <w:multiLevelType w:val="singleLevel"/>
    <w:tmpl w:val="556475CC"/>
    <w:lvl w:ilvl="0">
      <w:start w:val="1"/>
      <w:numFmt w:val="decimal"/>
      <w:pStyle w:val="ListNumber3"/>
      <w:lvlText w:val="%1"/>
      <w:lvlJc w:val="left"/>
      <w:pPr>
        <w:tabs>
          <w:tab w:val="num" w:pos="992"/>
        </w:tabs>
        <w:ind w:left="992" w:hanging="198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4ACE1288"/>
    <w:lvl w:ilvl="0">
      <w:start w:val="1"/>
      <w:numFmt w:val="decimal"/>
      <w:pStyle w:val="ListNumber2"/>
      <w:lvlText w:val="%1"/>
      <w:lvlJc w:val="left"/>
      <w:pPr>
        <w:tabs>
          <w:tab w:val="num" w:pos="595"/>
        </w:tabs>
        <w:ind w:left="595" w:hanging="198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D782121C"/>
    <w:lvl w:ilvl="0">
      <w:start w:val="1"/>
      <w:numFmt w:val="bullet"/>
      <w:pStyle w:val="ListBullet5"/>
      <w:lvlText w:val="–"/>
      <w:lvlJc w:val="left"/>
      <w:pPr>
        <w:tabs>
          <w:tab w:val="num" w:pos="1786"/>
        </w:tabs>
        <w:ind w:left="1786" w:hanging="198"/>
      </w:pPr>
      <w:rPr>
        <w:rFonts w:hint="default" w:ascii="Arial" w:hAnsi="Arial"/>
      </w:rPr>
    </w:lvl>
  </w:abstractNum>
  <w:abstractNum w:abstractNumId="5" w15:restartNumberingAfterBreak="0">
    <w:nsid w:val="FFFFFF81"/>
    <w:multiLevelType w:val="singleLevel"/>
    <w:tmpl w:val="8CAE673E"/>
    <w:lvl w:ilvl="0">
      <w:start w:val="1"/>
      <w:numFmt w:val="bullet"/>
      <w:pStyle w:val="ListBullet4"/>
      <w:lvlText w:val="–"/>
      <w:lvlJc w:val="left"/>
      <w:pPr>
        <w:tabs>
          <w:tab w:val="num" w:pos="1389"/>
        </w:tabs>
        <w:ind w:left="1389" w:hanging="198"/>
      </w:pPr>
      <w:rPr>
        <w:rFonts w:hint="default" w:ascii="Arial" w:hAnsi="Arial"/>
      </w:rPr>
    </w:lvl>
  </w:abstractNum>
  <w:abstractNum w:abstractNumId="6" w15:restartNumberingAfterBreak="0">
    <w:nsid w:val="FFFFFF82"/>
    <w:multiLevelType w:val="singleLevel"/>
    <w:tmpl w:val="A2341FF4"/>
    <w:lvl w:ilvl="0">
      <w:start w:val="1"/>
      <w:numFmt w:val="bullet"/>
      <w:pStyle w:val="ListBullet3"/>
      <w:lvlText w:val="–"/>
      <w:lvlJc w:val="left"/>
      <w:pPr>
        <w:tabs>
          <w:tab w:val="num" w:pos="992"/>
        </w:tabs>
        <w:ind w:left="992" w:hanging="198"/>
      </w:pPr>
      <w:rPr>
        <w:rFonts w:hint="default" w:ascii="Arial" w:hAnsi="Arial"/>
      </w:rPr>
    </w:lvl>
  </w:abstractNum>
  <w:abstractNum w:abstractNumId="7" w15:restartNumberingAfterBreak="0">
    <w:nsid w:val="FFFFFF83"/>
    <w:multiLevelType w:val="singleLevel"/>
    <w:tmpl w:val="9B082214"/>
    <w:lvl w:ilvl="0">
      <w:start w:val="1"/>
      <w:numFmt w:val="bullet"/>
      <w:pStyle w:val="ListBullet2"/>
      <w:lvlText w:val="–"/>
      <w:lvlJc w:val="left"/>
      <w:pPr>
        <w:tabs>
          <w:tab w:val="num" w:pos="595"/>
        </w:tabs>
        <w:ind w:left="595" w:hanging="198"/>
      </w:pPr>
      <w:rPr>
        <w:rFonts w:hint="default" w:ascii="Arial" w:hAnsi="Arial"/>
      </w:rPr>
    </w:lvl>
  </w:abstractNum>
  <w:abstractNum w:abstractNumId="8" w15:restartNumberingAfterBreak="0">
    <w:nsid w:val="FFFFFF88"/>
    <w:multiLevelType w:val="singleLevel"/>
    <w:tmpl w:val="725ED8F0"/>
    <w:lvl w:ilvl="0">
      <w:start w:val="1"/>
      <w:numFmt w:val="decimal"/>
      <w:pStyle w:val="ListNumber"/>
      <w:lvlText w:val="%1"/>
      <w:lvlJc w:val="left"/>
      <w:pPr>
        <w:tabs>
          <w:tab w:val="num" w:pos="198"/>
        </w:tabs>
        <w:ind w:left="198" w:hanging="19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E74DA9C"/>
    <w:lvl w:ilvl="0">
      <w:start w:val="1"/>
      <w:numFmt w:val="bullet"/>
      <w:pStyle w:val="ListBullet"/>
      <w:lvlText w:val="–"/>
      <w:lvlJc w:val="left"/>
      <w:pPr>
        <w:tabs>
          <w:tab w:val="num" w:pos="198"/>
        </w:tabs>
        <w:ind w:left="198" w:hanging="198"/>
      </w:pPr>
      <w:rPr>
        <w:rFonts w:hint="default" w:ascii="Arial" w:hAnsi="Arial"/>
      </w:rPr>
    </w:lvl>
  </w:abstractNum>
  <w:abstractNum w:abstractNumId="10" w15:restartNumberingAfterBreak="0">
    <w:nsid w:val="143A1CC7"/>
    <w:multiLevelType w:val="hybridMultilevel"/>
    <w:tmpl w:val="4E4ABEB4"/>
    <w:lvl w:ilvl="0" w:tplc="A2503E6E">
      <w:numFmt w:val="bullet"/>
      <w:lvlText w:val="-"/>
      <w:lvlJc w:val="left"/>
      <w:pPr>
        <w:ind w:left="720" w:hanging="360"/>
      </w:pPr>
      <w:rPr>
        <w:rFonts w:hint="default" w:ascii="Arial" w:hAnsi="Arial" w:cs="Arial" w:eastAsiaTheme="minorHAnsi"/>
        <w:sz w:val="22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8286849"/>
    <w:multiLevelType w:val="hybridMultilevel"/>
    <w:tmpl w:val="19FE7B8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4CD382F"/>
    <w:multiLevelType w:val="multilevel"/>
    <w:tmpl w:val="45B2275A"/>
    <w:numStyleLink w:val="111111"/>
  </w:abstractNum>
  <w:abstractNum w:abstractNumId="13" w15:restartNumberingAfterBreak="0">
    <w:nsid w:val="58410E14"/>
    <w:multiLevelType w:val="hybridMultilevel"/>
    <w:tmpl w:val="B086AB5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28E31E1"/>
    <w:multiLevelType w:val="hybridMultilevel"/>
    <w:tmpl w:val="AAFAD652"/>
    <w:lvl w:ilvl="0">
      <w:start w:val="1"/>
      <w:numFmt w:val="bullet"/>
      <w:lvlText w:val=""/>
      <w:lvlJc w:val="left"/>
      <w:pPr>
        <w:tabs>
          <w:tab w:val="num" w:pos="1839"/>
        </w:tabs>
        <w:ind w:left="219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2559"/>
        </w:tabs>
        <w:ind w:left="2919" w:hanging="360"/>
      </w:pPr>
      <w:rPr>
        <w:rFonts w:hint="default" w:ascii="Courier New" w:hAnsi="Courier New"/>
      </w:rPr>
    </w:lvl>
    <w:lvl w:ilvl="2">
      <w:start w:val="1"/>
      <w:numFmt w:val="bullet"/>
      <w:lvlText w:val=""/>
      <w:lvlJc w:val="left"/>
      <w:pPr>
        <w:tabs>
          <w:tab w:val="num" w:pos="3279"/>
        </w:tabs>
        <w:ind w:left="3639" w:hanging="360"/>
      </w:pPr>
      <w:rPr>
        <w:rFonts w:hint="default" w:ascii="Symbol" w:hAnsi="Symbol"/>
      </w:rPr>
    </w:lvl>
    <w:lvl w:ilvl="3" w:tentative="1">
      <w:start w:val="1"/>
      <w:numFmt w:val="bullet"/>
      <w:lvlText w:val=""/>
      <w:lvlJc w:val="left"/>
      <w:pPr>
        <w:tabs>
          <w:tab w:val="num" w:pos="3999"/>
        </w:tabs>
        <w:ind w:left="4359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num" w:pos="4719"/>
        </w:tabs>
        <w:ind w:left="5079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tabs>
          <w:tab w:val="num" w:pos="5439"/>
        </w:tabs>
        <w:ind w:left="5799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num" w:pos="6159"/>
        </w:tabs>
        <w:ind w:left="6519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num" w:pos="6879"/>
        </w:tabs>
        <w:ind w:left="7239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tabs>
          <w:tab w:val="num" w:pos="7599"/>
        </w:tabs>
        <w:ind w:left="7959" w:hanging="360"/>
      </w:pPr>
      <w:rPr>
        <w:rFonts w:hint="default" w:ascii="Wingdings" w:hAnsi="Wingdings"/>
      </w:rPr>
    </w:lvl>
  </w:abstractNum>
  <w:abstractNum w:abstractNumId="15" w15:restartNumberingAfterBreak="0">
    <w:nsid w:val="6B167B42"/>
    <w:multiLevelType w:val="multilevel"/>
    <w:tmpl w:val="45B2275A"/>
    <w:styleLink w:val="111111"/>
    <w:lvl w:ilvl="0">
      <w:start w:val="1"/>
      <w:numFmt w:val="decimal"/>
      <w:pStyle w:val="Heading1"/>
      <w:lvlText w:val="%1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1">
      <w:start w:val="1"/>
      <w:numFmt w:val="decimal"/>
      <w:pStyle w:val="Heading2"/>
      <w:lvlText w:val="%1.%2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2">
      <w:start w:val="1"/>
      <w:numFmt w:val="decimal"/>
      <w:pStyle w:val="Heading3"/>
      <w:lvlText w:val="%1.%2.%3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9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4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19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588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985" w:firstLine="0"/>
      </w:pPr>
      <w:rPr>
        <w:rFonts w:hint="default"/>
      </w:rPr>
    </w:lvl>
  </w:abstractNum>
  <w:abstractNum w:abstractNumId="16" w15:restartNumberingAfterBreak="0">
    <w:nsid w:val="6C764325"/>
    <w:multiLevelType w:val="hybridMultilevel"/>
    <w:tmpl w:val="E172744C"/>
    <w:lvl w:ilvl="0" w:tplc="CFE6285E">
      <w:numFmt w:val="bullet"/>
      <w:lvlText w:val="-"/>
      <w:lvlJc w:val="left"/>
      <w:pPr>
        <w:ind w:left="720" w:hanging="360"/>
      </w:pPr>
      <w:rPr>
        <w:rFonts w:hint="default" w:ascii="Arial" w:hAnsi="Arial" w:cs="Arial" w:eastAsiaTheme="minorHAnsi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B135EB3"/>
    <w:multiLevelType w:val="hybridMultilevel"/>
    <w:tmpl w:val="45CC391C"/>
    <w:lvl w:ilvl="0" w:tplc="0C0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8"/>
  </w:num>
  <w:num w:numId="1" w16cid:durableId="1737632289">
    <w:abstractNumId w:val="15"/>
  </w:num>
  <w:num w:numId="2" w16cid:durableId="1766611906">
    <w:abstractNumId w:val="12"/>
  </w:num>
  <w:num w:numId="3" w16cid:durableId="2084057347">
    <w:abstractNumId w:val="9"/>
  </w:num>
  <w:num w:numId="4" w16cid:durableId="362560282">
    <w:abstractNumId w:val="7"/>
  </w:num>
  <w:num w:numId="5" w16cid:durableId="62727421">
    <w:abstractNumId w:val="6"/>
  </w:num>
  <w:num w:numId="6" w16cid:durableId="14579172">
    <w:abstractNumId w:val="5"/>
  </w:num>
  <w:num w:numId="7" w16cid:durableId="2110850060">
    <w:abstractNumId w:val="4"/>
  </w:num>
  <w:num w:numId="8" w16cid:durableId="267126265">
    <w:abstractNumId w:val="8"/>
  </w:num>
  <w:num w:numId="9" w16cid:durableId="2088647911">
    <w:abstractNumId w:val="3"/>
  </w:num>
  <w:num w:numId="10" w16cid:durableId="85344139">
    <w:abstractNumId w:val="2"/>
  </w:num>
  <w:num w:numId="11" w16cid:durableId="2071418272">
    <w:abstractNumId w:val="1"/>
  </w:num>
  <w:num w:numId="12" w16cid:durableId="814027121">
    <w:abstractNumId w:val="0"/>
  </w:num>
  <w:num w:numId="13" w16cid:durableId="1434595073">
    <w:abstractNumId w:val="16"/>
  </w:num>
  <w:num w:numId="14" w16cid:durableId="1712149831">
    <w:abstractNumId w:val="10"/>
  </w:num>
  <w:num w:numId="15" w16cid:durableId="243225185">
    <w:abstractNumId w:val="14"/>
  </w:num>
  <w:num w:numId="16" w16cid:durableId="747580177">
    <w:abstractNumId w:val="13"/>
  </w:num>
  <w:num w:numId="17" w16cid:durableId="1859545403">
    <w:abstractNumId w:val="11"/>
  </w:num>
  <w:num w:numId="18" w16cid:durableId="1035235850">
    <w:abstractNumId w:val="1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A32"/>
    <w:rsid w:val="00000E42"/>
    <w:rsid w:val="00002BE9"/>
    <w:rsid w:val="00006835"/>
    <w:rsid w:val="00032490"/>
    <w:rsid w:val="000342BC"/>
    <w:rsid w:val="00035AB4"/>
    <w:rsid w:val="00061652"/>
    <w:rsid w:val="000658DB"/>
    <w:rsid w:val="00085C22"/>
    <w:rsid w:val="000C1A2E"/>
    <w:rsid w:val="000D7E75"/>
    <w:rsid w:val="000E0AA0"/>
    <w:rsid w:val="000E51F0"/>
    <w:rsid w:val="000F6812"/>
    <w:rsid w:val="00100055"/>
    <w:rsid w:val="0010428E"/>
    <w:rsid w:val="001049B4"/>
    <w:rsid w:val="00110579"/>
    <w:rsid w:val="001113A0"/>
    <w:rsid w:val="00112D67"/>
    <w:rsid w:val="00113BC2"/>
    <w:rsid w:val="00114594"/>
    <w:rsid w:val="00122B54"/>
    <w:rsid w:val="00142A4D"/>
    <w:rsid w:val="00144947"/>
    <w:rsid w:val="0015628D"/>
    <w:rsid w:val="00192815"/>
    <w:rsid w:val="00192FB0"/>
    <w:rsid w:val="00193006"/>
    <w:rsid w:val="00195C90"/>
    <w:rsid w:val="001A64FB"/>
    <w:rsid w:val="001B0D0F"/>
    <w:rsid w:val="001C57C5"/>
    <w:rsid w:val="001D20D2"/>
    <w:rsid w:val="001D3148"/>
    <w:rsid w:val="001E1B7C"/>
    <w:rsid w:val="001E5A32"/>
    <w:rsid w:val="001F2492"/>
    <w:rsid w:val="0020215B"/>
    <w:rsid w:val="00226BDE"/>
    <w:rsid w:val="0023738D"/>
    <w:rsid w:val="0024520B"/>
    <w:rsid w:val="0025560E"/>
    <w:rsid w:val="0025782A"/>
    <w:rsid w:val="002628D2"/>
    <w:rsid w:val="002712C1"/>
    <w:rsid w:val="00273F23"/>
    <w:rsid w:val="0028010D"/>
    <w:rsid w:val="00283D86"/>
    <w:rsid w:val="002A2973"/>
    <w:rsid w:val="002A5218"/>
    <w:rsid w:val="002B6D71"/>
    <w:rsid w:val="002B71BD"/>
    <w:rsid w:val="002C2578"/>
    <w:rsid w:val="002C3EE8"/>
    <w:rsid w:val="002C4BDB"/>
    <w:rsid w:val="002C57C2"/>
    <w:rsid w:val="002D0F6D"/>
    <w:rsid w:val="002E03E7"/>
    <w:rsid w:val="002E21CE"/>
    <w:rsid w:val="002F57E6"/>
    <w:rsid w:val="003021D0"/>
    <w:rsid w:val="0030551E"/>
    <w:rsid w:val="00310BF0"/>
    <w:rsid w:val="00310FE6"/>
    <w:rsid w:val="00314E61"/>
    <w:rsid w:val="00316D5F"/>
    <w:rsid w:val="00333D10"/>
    <w:rsid w:val="00345C41"/>
    <w:rsid w:val="00357737"/>
    <w:rsid w:val="00360C43"/>
    <w:rsid w:val="00366D2C"/>
    <w:rsid w:val="003701F8"/>
    <w:rsid w:val="003761F4"/>
    <w:rsid w:val="00395943"/>
    <w:rsid w:val="003A34B4"/>
    <w:rsid w:val="003A59F4"/>
    <w:rsid w:val="003B19D1"/>
    <w:rsid w:val="003C2990"/>
    <w:rsid w:val="003C2EA4"/>
    <w:rsid w:val="003D1943"/>
    <w:rsid w:val="003E3A1F"/>
    <w:rsid w:val="003F62AF"/>
    <w:rsid w:val="003F7D62"/>
    <w:rsid w:val="004034B1"/>
    <w:rsid w:val="004248BE"/>
    <w:rsid w:val="004441F2"/>
    <w:rsid w:val="004578BE"/>
    <w:rsid w:val="004579E7"/>
    <w:rsid w:val="00467D89"/>
    <w:rsid w:val="00486504"/>
    <w:rsid w:val="00493A0C"/>
    <w:rsid w:val="004C652D"/>
    <w:rsid w:val="004C6578"/>
    <w:rsid w:val="004F333E"/>
    <w:rsid w:val="004F36E7"/>
    <w:rsid w:val="00501865"/>
    <w:rsid w:val="00502AB8"/>
    <w:rsid w:val="0051399C"/>
    <w:rsid w:val="00527923"/>
    <w:rsid w:val="00530261"/>
    <w:rsid w:val="00530A15"/>
    <w:rsid w:val="0053448F"/>
    <w:rsid w:val="00545906"/>
    <w:rsid w:val="0054606F"/>
    <w:rsid w:val="00556F95"/>
    <w:rsid w:val="00586D3E"/>
    <w:rsid w:val="00590CDD"/>
    <w:rsid w:val="00591E10"/>
    <w:rsid w:val="005A2E83"/>
    <w:rsid w:val="005B520E"/>
    <w:rsid w:val="005F058D"/>
    <w:rsid w:val="00612916"/>
    <w:rsid w:val="00623C04"/>
    <w:rsid w:val="0062D405"/>
    <w:rsid w:val="006370F3"/>
    <w:rsid w:val="00640946"/>
    <w:rsid w:val="00643E91"/>
    <w:rsid w:val="00646E5D"/>
    <w:rsid w:val="006545F4"/>
    <w:rsid w:val="00672E6F"/>
    <w:rsid w:val="00680A18"/>
    <w:rsid w:val="00681105"/>
    <w:rsid w:val="006A0E23"/>
    <w:rsid w:val="006A5C64"/>
    <w:rsid w:val="006B7A08"/>
    <w:rsid w:val="006BF41F"/>
    <w:rsid w:val="006C3905"/>
    <w:rsid w:val="006D0B01"/>
    <w:rsid w:val="006D4D56"/>
    <w:rsid w:val="006D7BC2"/>
    <w:rsid w:val="006F417B"/>
    <w:rsid w:val="00721B1D"/>
    <w:rsid w:val="00724F8F"/>
    <w:rsid w:val="00726041"/>
    <w:rsid w:val="00747133"/>
    <w:rsid w:val="007529AC"/>
    <w:rsid w:val="007607EB"/>
    <w:rsid w:val="00775A9F"/>
    <w:rsid w:val="007848DB"/>
    <w:rsid w:val="00785EA5"/>
    <w:rsid w:val="007A78C5"/>
    <w:rsid w:val="007C0A1E"/>
    <w:rsid w:val="007C4CAD"/>
    <w:rsid w:val="007E089B"/>
    <w:rsid w:val="007F5CB9"/>
    <w:rsid w:val="007F60D4"/>
    <w:rsid w:val="00805E79"/>
    <w:rsid w:val="00817485"/>
    <w:rsid w:val="00817970"/>
    <w:rsid w:val="0082615A"/>
    <w:rsid w:val="00844B5C"/>
    <w:rsid w:val="0085495B"/>
    <w:rsid w:val="00877EA5"/>
    <w:rsid w:val="008942DE"/>
    <w:rsid w:val="008974B9"/>
    <w:rsid w:val="008C1317"/>
    <w:rsid w:val="008C1423"/>
    <w:rsid w:val="008C3F8A"/>
    <w:rsid w:val="008F79C0"/>
    <w:rsid w:val="009041F6"/>
    <w:rsid w:val="00905B28"/>
    <w:rsid w:val="009126D3"/>
    <w:rsid w:val="00922541"/>
    <w:rsid w:val="0092583C"/>
    <w:rsid w:val="00942FF6"/>
    <w:rsid w:val="00943D2D"/>
    <w:rsid w:val="009451B8"/>
    <w:rsid w:val="009649AA"/>
    <w:rsid w:val="00980451"/>
    <w:rsid w:val="00983D4E"/>
    <w:rsid w:val="009A37C5"/>
    <w:rsid w:val="009C0BDC"/>
    <w:rsid w:val="009C7D16"/>
    <w:rsid w:val="00A07E1E"/>
    <w:rsid w:val="00A13F88"/>
    <w:rsid w:val="00A22EF1"/>
    <w:rsid w:val="00A36237"/>
    <w:rsid w:val="00A50A30"/>
    <w:rsid w:val="00A56473"/>
    <w:rsid w:val="00A5720D"/>
    <w:rsid w:val="00A724E8"/>
    <w:rsid w:val="00A75082"/>
    <w:rsid w:val="00A8111D"/>
    <w:rsid w:val="00A83D98"/>
    <w:rsid w:val="00A83DA2"/>
    <w:rsid w:val="00AB30CD"/>
    <w:rsid w:val="00AC0C84"/>
    <w:rsid w:val="00B039FF"/>
    <w:rsid w:val="00B06AD2"/>
    <w:rsid w:val="00B15CF3"/>
    <w:rsid w:val="00B206DC"/>
    <w:rsid w:val="00B32C17"/>
    <w:rsid w:val="00B417A6"/>
    <w:rsid w:val="00B51928"/>
    <w:rsid w:val="00B65AA5"/>
    <w:rsid w:val="00B67CD4"/>
    <w:rsid w:val="00B80C2A"/>
    <w:rsid w:val="00B86DDC"/>
    <w:rsid w:val="00B91932"/>
    <w:rsid w:val="00BA02BD"/>
    <w:rsid w:val="00BA3D8D"/>
    <w:rsid w:val="00BB14F4"/>
    <w:rsid w:val="00BC5066"/>
    <w:rsid w:val="00BC608F"/>
    <w:rsid w:val="00BD0667"/>
    <w:rsid w:val="00BD20E4"/>
    <w:rsid w:val="00BF2705"/>
    <w:rsid w:val="00C079FE"/>
    <w:rsid w:val="00C1118D"/>
    <w:rsid w:val="00C133D8"/>
    <w:rsid w:val="00C16A1D"/>
    <w:rsid w:val="00C223E9"/>
    <w:rsid w:val="00C27C3E"/>
    <w:rsid w:val="00C43ED3"/>
    <w:rsid w:val="00C722D6"/>
    <w:rsid w:val="00C77107"/>
    <w:rsid w:val="00C77C2B"/>
    <w:rsid w:val="00C95E66"/>
    <w:rsid w:val="00CA4E9D"/>
    <w:rsid w:val="00CA6D6F"/>
    <w:rsid w:val="00CB1D10"/>
    <w:rsid w:val="00CB3C46"/>
    <w:rsid w:val="00CD56D0"/>
    <w:rsid w:val="00CD6952"/>
    <w:rsid w:val="00CE0902"/>
    <w:rsid w:val="00CF0135"/>
    <w:rsid w:val="00D063D3"/>
    <w:rsid w:val="00D06B8A"/>
    <w:rsid w:val="00D139DD"/>
    <w:rsid w:val="00D22DE8"/>
    <w:rsid w:val="00D3438D"/>
    <w:rsid w:val="00D3550A"/>
    <w:rsid w:val="00D41533"/>
    <w:rsid w:val="00D665D1"/>
    <w:rsid w:val="00D73415"/>
    <w:rsid w:val="00D8182E"/>
    <w:rsid w:val="00D81C89"/>
    <w:rsid w:val="00DA38CB"/>
    <w:rsid w:val="00DA68AD"/>
    <w:rsid w:val="00DD40A9"/>
    <w:rsid w:val="00DF4463"/>
    <w:rsid w:val="00E12FCB"/>
    <w:rsid w:val="00E13376"/>
    <w:rsid w:val="00E22FC0"/>
    <w:rsid w:val="00E244DA"/>
    <w:rsid w:val="00E325DF"/>
    <w:rsid w:val="00E32602"/>
    <w:rsid w:val="00E4496C"/>
    <w:rsid w:val="00E47BAE"/>
    <w:rsid w:val="00EC1B3E"/>
    <w:rsid w:val="00F03839"/>
    <w:rsid w:val="00F1375D"/>
    <w:rsid w:val="00F21AA5"/>
    <w:rsid w:val="00F2329C"/>
    <w:rsid w:val="00F56718"/>
    <w:rsid w:val="00F65674"/>
    <w:rsid w:val="00F6717B"/>
    <w:rsid w:val="00FB7914"/>
    <w:rsid w:val="00FC27B1"/>
    <w:rsid w:val="00FD0E5A"/>
    <w:rsid w:val="00FD3C47"/>
    <w:rsid w:val="00FF57D3"/>
    <w:rsid w:val="00FF70D7"/>
    <w:rsid w:val="015571FD"/>
    <w:rsid w:val="01C88F0D"/>
    <w:rsid w:val="0342C6E0"/>
    <w:rsid w:val="03997F76"/>
    <w:rsid w:val="03C9D79B"/>
    <w:rsid w:val="04050A4E"/>
    <w:rsid w:val="04593C32"/>
    <w:rsid w:val="054B24B0"/>
    <w:rsid w:val="0661FF61"/>
    <w:rsid w:val="07455AF3"/>
    <w:rsid w:val="078182FA"/>
    <w:rsid w:val="081822C0"/>
    <w:rsid w:val="0822EC47"/>
    <w:rsid w:val="084DD15C"/>
    <w:rsid w:val="08A2AF73"/>
    <w:rsid w:val="0949BB31"/>
    <w:rsid w:val="0A2D3784"/>
    <w:rsid w:val="0C28B353"/>
    <w:rsid w:val="0CB0D0DC"/>
    <w:rsid w:val="0D80A1B6"/>
    <w:rsid w:val="0DBA10E2"/>
    <w:rsid w:val="0DEA954F"/>
    <w:rsid w:val="0EFEBACC"/>
    <w:rsid w:val="0F1719F1"/>
    <w:rsid w:val="0F972007"/>
    <w:rsid w:val="0FE303EC"/>
    <w:rsid w:val="1380AD80"/>
    <w:rsid w:val="13D7111C"/>
    <w:rsid w:val="141E8291"/>
    <w:rsid w:val="14BACB4F"/>
    <w:rsid w:val="15D6001A"/>
    <w:rsid w:val="15E2FB52"/>
    <w:rsid w:val="15E777B2"/>
    <w:rsid w:val="169DF5C9"/>
    <w:rsid w:val="17FAE710"/>
    <w:rsid w:val="17FBC849"/>
    <w:rsid w:val="18559342"/>
    <w:rsid w:val="18984B49"/>
    <w:rsid w:val="19930127"/>
    <w:rsid w:val="19C95E85"/>
    <w:rsid w:val="1AAC6EDB"/>
    <w:rsid w:val="1AB78ED6"/>
    <w:rsid w:val="1B25DEA6"/>
    <w:rsid w:val="1D40AA63"/>
    <w:rsid w:val="1EA57594"/>
    <w:rsid w:val="1F273DC5"/>
    <w:rsid w:val="1FA78563"/>
    <w:rsid w:val="207676F6"/>
    <w:rsid w:val="211D894C"/>
    <w:rsid w:val="2133E9A8"/>
    <w:rsid w:val="21D3C80A"/>
    <w:rsid w:val="236B13CB"/>
    <w:rsid w:val="240CF526"/>
    <w:rsid w:val="25B4E08B"/>
    <w:rsid w:val="25EC2860"/>
    <w:rsid w:val="26BE0B07"/>
    <w:rsid w:val="26F4DFEC"/>
    <w:rsid w:val="272BD822"/>
    <w:rsid w:val="27AC57FE"/>
    <w:rsid w:val="2A674908"/>
    <w:rsid w:val="2BEDFD5B"/>
    <w:rsid w:val="2C1ACB33"/>
    <w:rsid w:val="2C65500C"/>
    <w:rsid w:val="2C8E1658"/>
    <w:rsid w:val="2D2FE3CB"/>
    <w:rsid w:val="2E1F1D99"/>
    <w:rsid w:val="2E3F575B"/>
    <w:rsid w:val="2FB9F29C"/>
    <w:rsid w:val="3023528B"/>
    <w:rsid w:val="31F79485"/>
    <w:rsid w:val="3288DAA0"/>
    <w:rsid w:val="3295304A"/>
    <w:rsid w:val="32FB3E3C"/>
    <w:rsid w:val="333AAF1A"/>
    <w:rsid w:val="34EDB474"/>
    <w:rsid w:val="35158156"/>
    <w:rsid w:val="36B0EBCC"/>
    <w:rsid w:val="37432DEA"/>
    <w:rsid w:val="37B08221"/>
    <w:rsid w:val="39668B3B"/>
    <w:rsid w:val="3A3B759D"/>
    <w:rsid w:val="3B980E1E"/>
    <w:rsid w:val="3BF0427C"/>
    <w:rsid w:val="3C872FAA"/>
    <w:rsid w:val="3DA1C901"/>
    <w:rsid w:val="3DE11467"/>
    <w:rsid w:val="406A0816"/>
    <w:rsid w:val="40941FDA"/>
    <w:rsid w:val="40A847F9"/>
    <w:rsid w:val="40A8D83B"/>
    <w:rsid w:val="40CEAEA3"/>
    <w:rsid w:val="413CC16F"/>
    <w:rsid w:val="415DCB09"/>
    <w:rsid w:val="41A95BFF"/>
    <w:rsid w:val="431AA39F"/>
    <w:rsid w:val="439057D5"/>
    <w:rsid w:val="44DA87DD"/>
    <w:rsid w:val="45D0574B"/>
    <w:rsid w:val="45FCAC82"/>
    <w:rsid w:val="46446E85"/>
    <w:rsid w:val="4710B7A5"/>
    <w:rsid w:val="47AD04CD"/>
    <w:rsid w:val="47E238EF"/>
    <w:rsid w:val="47F2C811"/>
    <w:rsid w:val="4A4D826B"/>
    <w:rsid w:val="4B1A7BAD"/>
    <w:rsid w:val="4B231BF4"/>
    <w:rsid w:val="4B40BB5C"/>
    <w:rsid w:val="4B92C231"/>
    <w:rsid w:val="4C00501A"/>
    <w:rsid w:val="4C5251E5"/>
    <w:rsid w:val="4CB7D1BF"/>
    <w:rsid w:val="4D20CDDD"/>
    <w:rsid w:val="4F0A77FA"/>
    <w:rsid w:val="4FE12EF4"/>
    <w:rsid w:val="51F4026E"/>
    <w:rsid w:val="5240AFA0"/>
    <w:rsid w:val="52F9F860"/>
    <w:rsid w:val="5345D802"/>
    <w:rsid w:val="535F0818"/>
    <w:rsid w:val="53929DE5"/>
    <w:rsid w:val="53B03B43"/>
    <w:rsid w:val="543E9044"/>
    <w:rsid w:val="54FD5621"/>
    <w:rsid w:val="5558C733"/>
    <w:rsid w:val="55675664"/>
    <w:rsid w:val="55EED791"/>
    <w:rsid w:val="57260E8A"/>
    <w:rsid w:val="580221DE"/>
    <w:rsid w:val="591A253F"/>
    <w:rsid w:val="595BD819"/>
    <w:rsid w:val="598642C2"/>
    <w:rsid w:val="5A1DD3EA"/>
    <w:rsid w:val="5AB0FAC1"/>
    <w:rsid w:val="5ADC472E"/>
    <w:rsid w:val="5B0EE038"/>
    <w:rsid w:val="5B4D8D09"/>
    <w:rsid w:val="5B4EF1D8"/>
    <w:rsid w:val="5B6B49E0"/>
    <w:rsid w:val="5BDA84C1"/>
    <w:rsid w:val="5C8C3B38"/>
    <w:rsid w:val="5CBA9305"/>
    <w:rsid w:val="5CBFF750"/>
    <w:rsid w:val="5D5BB5ED"/>
    <w:rsid w:val="5DF71CA0"/>
    <w:rsid w:val="5E0E7E95"/>
    <w:rsid w:val="5F33B84E"/>
    <w:rsid w:val="5FB26E52"/>
    <w:rsid w:val="5FD2D58A"/>
    <w:rsid w:val="5FD76D3B"/>
    <w:rsid w:val="6057D7CD"/>
    <w:rsid w:val="607537B4"/>
    <w:rsid w:val="60978624"/>
    <w:rsid w:val="62261FD7"/>
    <w:rsid w:val="62264A12"/>
    <w:rsid w:val="626A0A08"/>
    <w:rsid w:val="62C0D788"/>
    <w:rsid w:val="647F53B0"/>
    <w:rsid w:val="65092766"/>
    <w:rsid w:val="654A659A"/>
    <w:rsid w:val="65A2C9BE"/>
    <w:rsid w:val="65EF6FBD"/>
    <w:rsid w:val="6674EED2"/>
    <w:rsid w:val="66F9E5B3"/>
    <w:rsid w:val="68945F67"/>
    <w:rsid w:val="68B92FB5"/>
    <w:rsid w:val="69256B53"/>
    <w:rsid w:val="6959B742"/>
    <w:rsid w:val="6A2CF7FA"/>
    <w:rsid w:val="6AAD1182"/>
    <w:rsid w:val="6AB45B01"/>
    <w:rsid w:val="6CC8A940"/>
    <w:rsid w:val="6DDD645D"/>
    <w:rsid w:val="6E0F6EA2"/>
    <w:rsid w:val="6E40571E"/>
    <w:rsid w:val="6EA14536"/>
    <w:rsid w:val="6EA4AED3"/>
    <w:rsid w:val="6F95A04D"/>
    <w:rsid w:val="7079EDD6"/>
    <w:rsid w:val="71F016C3"/>
    <w:rsid w:val="7245667D"/>
    <w:rsid w:val="729B3B5F"/>
    <w:rsid w:val="74907BF8"/>
    <w:rsid w:val="76D007F8"/>
    <w:rsid w:val="779634F6"/>
    <w:rsid w:val="785F8E26"/>
    <w:rsid w:val="7A102688"/>
    <w:rsid w:val="7A574111"/>
    <w:rsid w:val="7ADE8406"/>
    <w:rsid w:val="7B46C680"/>
    <w:rsid w:val="7C91A819"/>
    <w:rsid w:val="7E001000"/>
    <w:rsid w:val="7EC99877"/>
    <w:rsid w:val="7F32A915"/>
    <w:rsid w:val="7FC0C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65F5C4"/>
  <w15:chartTrackingRefBased/>
  <w15:docId w15:val="{A486E450-D96B-4770-A5BE-FBEB94D87E6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uiPriority="0" w:semiHidden="1" w:unhideWhenUsed="1"/>
    <w:lsdException w:name="endnote text" w:uiPriority="0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semiHidden="1" w:unhideWhenUsed="1" w:qFormat="1"/>
    <w:lsdException w:name="List Number" w:uiPriority="0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semiHidden="1" w:unhideWhenUsed="1" w:qFormat="1"/>
    <w:lsdException w:name="List Bullet 3" w:uiPriority="0" w:semiHidden="1" w:unhideWhenUsed="1" w:qFormat="1"/>
    <w:lsdException w:name="List Bullet 4" w:uiPriority="0" w:semiHidden="1" w:unhideWhenUsed="1" w:qFormat="1"/>
    <w:lsdException w:name="List Bullet 5" w:uiPriority="0" w:semiHidden="1" w:unhideWhenUsed="1" w:qFormat="1"/>
    <w:lsdException w:name="List Number 2" w:uiPriority="0" w:semiHidden="1" w:unhideWhenUsed="1" w:qFormat="1"/>
    <w:lsdException w:name="List Number 3" w:uiPriority="0" w:semiHidden="1" w:unhideWhenUsed="1" w:qFormat="1"/>
    <w:lsdException w:name="List Number 4" w:uiPriority="0" w:semiHidden="1" w:unhideWhenUsed="1" w:qFormat="1"/>
    <w:lsdException w:name="List Number 5" w:uiPriority="0" w:semiHidden="1" w:unhideWhenUsed="1" w:qFormat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uiPriority="0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D7BC2"/>
    <w:pPr>
      <w:spacing w:after="0" w:line="360" w:lineRule="auto"/>
    </w:pPr>
    <w:rPr>
      <w:rFonts w:ascii="Arial" w:hAnsi="Arial"/>
      <w:position w:val="6"/>
      <w:sz w:val="24"/>
    </w:rPr>
  </w:style>
  <w:style w:type="paragraph" w:styleId="Heading1">
    <w:name w:val="heading 1"/>
    <w:basedOn w:val="Normal"/>
    <w:next w:val="Normal"/>
    <w:link w:val="Heading1Char"/>
    <w:qFormat/>
    <w:rsid w:val="004034B1"/>
    <w:pPr>
      <w:keepNext/>
      <w:numPr>
        <w:numId w:val="2"/>
      </w:numPr>
      <w:outlineLvl w:val="0"/>
    </w:pPr>
    <w:rPr>
      <w:rFonts w:ascii="Century Gothic" w:hAnsi="Century Gothic" w:eastAsia="Times New Roman" w:cs="Arial"/>
      <w:b/>
      <w:bCs/>
      <w:kern w:val="32"/>
      <w:sz w:val="28"/>
      <w:szCs w:val="26"/>
      <w:lang w:val="nl-NL" w:eastAsia="nl-NL"/>
    </w:rPr>
  </w:style>
  <w:style w:type="paragraph" w:styleId="Heading2">
    <w:name w:val="heading 2"/>
    <w:basedOn w:val="Normal"/>
    <w:next w:val="Normal"/>
    <w:link w:val="Heading2Char"/>
    <w:qFormat/>
    <w:rsid w:val="004034B1"/>
    <w:pPr>
      <w:keepNext/>
      <w:numPr>
        <w:ilvl w:val="1"/>
        <w:numId w:val="2"/>
      </w:numPr>
      <w:outlineLvl w:val="1"/>
    </w:pPr>
    <w:rPr>
      <w:rFonts w:ascii="Century Gothic" w:hAnsi="Century Gothic" w:eastAsia="Times New Roman" w:cs="Arial"/>
      <w:b/>
      <w:bCs/>
      <w:iCs/>
      <w:sz w:val="26"/>
      <w:szCs w:val="28"/>
      <w:lang w:val="nl-NL" w:eastAsia="nl-NL"/>
    </w:rPr>
  </w:style>
  <w:style w:type="paragraph" w:styleId="Heading3">
    <w:name w:val="heading 3"/>
    <w:basedOn w:val="Normal"/>
    <w:next w:val="Normal"/>
    <w:link w:val="Heading3Char"/>
    <w:qFormat/>
    <w:rsid w:val="004034B1"/>
    <w:pPr>
      <w:keepNext/>
      <w:numPr>
        <w:ilvl w:val="2"/>
        <w:numId w:val="2"/>
      </w:numPr>
      <w:outlineLvl w:val="2"/>
    </w:pPr>
    <w:rPr>
      <w:rFonts w:ascii="Century Gothic" w:hAnsi="Century Gothic" w:eastAsia="Times New Roman" w:cs="Arial"/>
      <w:b/>
      <w:bCs/>
      <w:szCs w:val="26"/>
      <w:lang w:val="nl-NL" w:eastAsia="nl-NL"/>
    </w:rPr>
  </w:style>
  <w:style w:type="paragraph" w:styleId="Heading4">
    <w:name w:val="heading 4"/>
    <w:basedOn w:val="Normal"/>
    <w:next w:val="Normal"/>
    <w:link w:val="Heading4Char"/>
    <w:qFormat/>
    <w:rsid w:val="004F36E7"/>
    <w:pPr>
      <w:keepNext/>
      <w:numPr>
        <w:ilvl w:val="3"/>
        <w:numId w:val="2"/>
      </w:numPr>
      <w:outlineLvl w:val="3"/>
    </w:pPr>
    <w:rPr>
      <w:rFonts w:ascii="Century Gothic" w:hAnsi="Century Gothic" w:eastAsia="Times New Roman" w:cs="Times New Roman"/>
      <w:b/>
      <w:bCs/>
      <w:szCs w:val="28"/>
      <w:lang w:val="nl-NL" w:eastAsia="nl-NL"/>
    </w:rPr>
  </w:style>
  <w:style w:type="character" w:styleId="DefaultParagraphFont" w:default="1">
    <w:name w:val="Default Paragraph Font"/>
    <w:aliases w:val="Absatz-Standardschriftart"/>
    <w:uiPriority w:val="1"/>
    <w:semiHidden/>
    <w:unhideWhenUsed/>
  </w:style>
  <w:style w:type="table" w:styleId="TableNormal" w:default="1">
    <w:name w:val="Normal Table"/>
    <w:aliases w:val="Normale Tabel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aliases w:val="Keine Liste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C1B3E"/>
    <w:pPr>
      <w:tabs>
        <w:tab w:val="center" w:pos="4536"/>
        <w:tab w:val="right" w:pos="9072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C1B3E"/>
  </w:style>
  <w:style w:type="paragraph" w:styleId="Footer">
    <w:name w:val="footer"/>
    <w:basedOn w:val="Normal"/>
    <w:link w:val="FooterChar"/>
    <w:unhideWhenUsed/>
    <w:rsid w:val="00EC1B3E"/>
    <w:pPr>
      <w:tabs>
        <w:tab w:val="center" w:pos="4536"/>
        <w:tab w:val="right" w:pos="9072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C1B3E"/>
  </w:style>
  <w:style w:type="paragraph" w:styleId="Title">
    <w:name w:val="Title"/>
    <w:basedOn w:val="Normal"/>
    <w:next w:val="Normal"/>
    <w:link w:val="TitleChar"/>
    <w:uiPriority w:val="10"/>
    <w:qFormat/>
    <w:rsid w:val="004034B1"/>
    <w:pPr>
      <w:spacing w:after="280" w:line="520" w:lineRule="atLeast"/>
      <w:contextualSpacing/>
      <w:outlineLvl w:val="0"/>
    </w:pPr>
    <w:rPr>
      <w:rFonts w:ascii="Century Gothic" w:hAnsi="Century Gothic" w:eastAsiaTheme="majorEastAsia" w:cstheme="majorBidi"/>
      <w:b/>
      <w:spacing w:val="-10"/>
      <w:kern w:val="28"/>
      <w:sz w:val="40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4034B1"/>
    <w:rPr>
      <w:rFonts w:ascii="Century Gothic" w:hAnsi="Century Gothic" w:eastAsiaTheme="majorEastAsia" w:cstheme="majorBidi"/>
      <w:b/>
      <w:spacing w:val="-10"/>
      <w:kern w:val="28"/>
      <w:sz w:val="40"/>
      <w:szCs w:val="56"/>
    </w:rPr>
  </w:style>
  <w:style w:type="paragraph" w:styleId="Subtitle">
    <w:name w:val="Subtitle"/>
    <w:basedOn w:val="Normal"/>
    <w:link w:val="SubtitleChar"/>
    <w:uiPriority w:val="11"/>
    <w:qFormat/>
    <w:rsid w:val="004034B1"/>
    <w:pPr>
      <w:numPr>
        <w:ilvl w:val="1"/>
      </w:numPr>
      <w:spacing w:before="240" w:line="420" w:lineRule="atLeast"/>
      <w:outlineLvl w:val="1"/>
    </w:pPr>
    <w:rPr>
      <w:rFonts w:ascii="Century Gothic" w:hAnsi="Century Gothic" w:eastAsiaTheme="minorEastAsia"/>
      <w:spacing w:val="15"/>
      <w:sz w:val="32"/>
    </w:rPr>
  </w:style>
  <w:style w:type="character" w:styleId="SubtitleChar" w:customStyle="1">
    <w:name w:val="Subtitle Char"/>
    <w:basedOn w:val="DefaultParagraphFont"/>
    <w:link w:val="Subtitle"/>
    <w:uiPriority w:val="11"/>
    <w:rsid w:val="004034B1"/>
    <w:rPr>
      <w:rFonts w:ascii="Century Gothic" w:hAnsi="Century Gothic" w:eastAsiaTheme="minorEastAsia"/>
      <w:spacing w:val="15"/>
      <w:sz w:val="32"/>
    </w:rPr>
  </w:style>
  <w:style w:type="character" w:styleId="Heading1Char" w:customStyle="1">
    <w:name w:val="Heading 1 Char"/>
    <w:basedOn w:val="DefaultParagraphFont"/>
    <w:link w:val="Heading1"/>
    <w:rsid w:val="004034B1"/>
    <w:rPr>
      <w:rFonts w:ascii="Century Gothic" w:hAnsi="Century Gothic" w:eastAsia="Times New Roman" w:cs="Arial"/>
      <w:b/>
      <w:bCs/>
      <w:kern w:val="32"/>
      <w:sz w:val="28"/>
      <w:szCs w:val="26"/>
      <w:lang w:val="nl-NL" w:eastAsia="nl-NL"/>
    </w:rPr>
  </w:style>
  <w:style w:type="character" w:styleId="Heading2Char" w:customStyle="1">
    <w:name w:val="Heading 2 Char"/>
    <w:basedOn w:val="DefaultParagraphFont"/>
    <w:link w:val="Heading2"/>
    <w:rsid w:val="004034B1"/>
    <w:rPr>
      <w:rFonts w:ascii="Century Gothic" w:hAnsi="Century Gothic" w:eastAsia="Times New Roman" w:cs="Arial"/>
      <w:b/>
      <w:bCs/>
      <w:iCs/>
      <w:sz w:val="26"/>
      <w:szCs w:val="28"/>
      <w:lang w:val="nl-NL" w:eastAsia="nl-NL"/>
    </w:rPr>
  </w:style>
  <w:style w:type="character" w:styleId="Heading3Char" w:customStyle="1">
    <w:name w:val="Heading 3 Char"/>
    <w:basedOn w:val="DefaultParagraphFont"/>
    <w:link w:val="Heading3"/>
    <w:rsid w:val="004034B1"/>
    <w:rPr>
      <w:rFonts w:ascii="Century Gothic" w:hAnsi="Century Gothic" w:eastAsia="Times New Roman" w:cs="Arial"/>
      <w:b/>
      <w:bCs/>
      <w:sz w:val="24"/>
      <w:szCs w:val="26"/>
      <w:lang w:val="nl-NL" w:eastAsia="nl-NL"/>
    </w:rPr>
  </w:style>
  <w:style w:type="character" w:styleId="Heading4Char" w:customStyle="1">
    <w:name w:val="Heading 4 Char"/>
    <w:basedOn w:val="DefaultParagraphFont"/>
    <w:link w:val="Heading4"/>
    <w:rsid w:val="004F36E7"/>
    <w:rPr>
      <w:rFonts w:ascii="Century Gothic" w:hAnsi="Century Gothic" w:eastAsia="Times New Roman" w:cs="Times New Roman"/>
      <w:b/>
      <w:bCs/>
      <w:sz w:val="24"/>
      <w:szCs w:val="28"/>
      <w:lang w:val="nl-NL" w:eastAsia="nl-NL"/>
    </w:rPr>
  </w:style>
  <w:style w:type="numbering" w:styleId="111111">
    <w:name w:val="Outline List 2"/>
    <w:basedOn w:val="NoList"/>
    <w:semiHidden/>
    <w:rsid w:val="00EC1B3E"/>
    <w:pPr>
      <w:numPr>
        <w:numId w:val="1"/>
      </w:numPr>
    </w:pPr>
  </w:style>
  <w:style w:type="paragraph" w:styleId="Standaard12ptn" w:customStyle="1">
    <w:name w:val="Standaard 12ptn"/>
    <w:basedOn w:val="Normal"/>
    <w:autoRedefine/>
    <w:qFormat/>
    <w:rsid w:val="00FF70D7"/>
    <w:rPr>
      <w:rFonts w:eastAsia="Times New Roman" w:cs="Times New Roman"/>
      <w:szCs w:val="24"/>
      <w:lang w:val="nl-NL" w:eastAsia="nl-NL"/>
    </w:rPr>
  </w:style>
  <w:style w:type="paragraph" w:styleId="ListBullet">
    <w:name w:val="List Bullet"/>
    <w:basedOn w:val="Normal"/>
    <w:autoRedefine/>
    <w:qFormat/>
    <w:rsid w:val="00640946"/>
    <w:pPr>
      <w:numPr>
        <w:numId w:val="3"/>
      </w:numPr>
    </w:pPr>
    <w:rPr>
      <w:rFonts w:eastAsia="Times New Roman" w:cs="Times New Roman"/>
      <w:szCs w:val="24"/>
      <w:lang w:val="nl-NL" w:eastAsia="nl-NL"/>
    </w:rPr>
  </w:style>
  <w:style w:type="paragraph" w:styleId="ListBullet2">
    <w:name w:val="List Bullet 2"/>
    <w:basedOn w:val="Normal"/>
    <w:autoRedefine/>
    <w:qFormat/>
    <w:rsid w:val="00640946"/>
    <w:pPr>
      <w:numPr>
        <w:numId w:val="4"/>
      </w:numPr>
    </w:pPr>
    <w:rPr>
      <w:rFonts w:eastAsia="Times New Roman" w:cs="Times New Roman"/>
      <w:szCs w:val="24"/>
      <w:lang w:val="nl-NL" w:eastAsia="nl-NL"/>
    </w:rPr>
  </w:style>
  <w:style w:type="paragraph" w:styleId="ListBullet3">
    <w:name w:val="List Bullet 3"/>
    <w:basedOn w:val="Normal"/>
    <w:autoRedefine/>
    <w:qFormat/>
    <w:rsid w:val="00640946"/>
    <w:pPr>
      <w:numPr>
        <w:numId w:val="5"/>
      </w:numPr>
    </w:pPr>
    <w:rPr>
      <w:rFonts w:eastAsia="Times New Roman" w:cs="Times New Roman"/>
      <w:szCs w:val="24"/>
      <w:lang w:val="nl-NL" w:eastAsia="nl-NL"/>
    </w:rPr>
  </w:style>
  <w:style w:type="paragraph" w:styleId="ListBullet4">
    <w:name w:val="List Bullet 4"/>
    <w:basedOn w:val="Normal"/>
    <w:autoRedefine/>
    <w:qFormat/>
    <w:rsid w:val="00640946"/>
    <w:pPr>
      <w:numPr>
        <w:numId w:val="6"/>
      </w:numPr>
    </w:pPr>
    <w:rPr>
      <w:rFonts w:eastAsia="Times New Roman" w:cs="Times New Roman"/>
      <w:szCs w:val="24"/>
      <w:lang w:val="nl-NL" w:eastAsia="nl-NL"/>
    </w:rPr>
  </w:style>
  <w:style w:type="paragraph" w:styleId="ListBullet5">
    <w:name w:val="List Bullet 5"/>
    <w:basedOn w:val="Normal"/>
    <w:autoRedefine/>
    <w:qFormat/>
    <w:rsid w:val="00640946"/>
    <w:pPr>
      <w:numPr>
        <w:numId w:val="7"/>
      </w:numPr>
    </w:pPr>
    <w:rPr>
      <w:rFonts w:eastAsia="Times New Roman" w:cs="Times New Roman"/>
      <w:szCs w:val="24"/>
      <w:lang w:val="nl-NL" w:eastAsia="nl-NL"/>
    </w:rPr>
  </w:style>
  <w:style w:type="paragraph" w:styleId="ListNumber">
    <w:name w:val="List Number"/>
    <w:basedOn w:val="Normal"/>
    <w:autoRedefine/>
    <w:qFormat/>
    <w:rsid w:val="004F36E7"/>
    <w:pPr>
      <w:numPr>
        <w:numId w:val="8"/>
      </w:numPr>
    </w:pPr>
    <w:rPr>
      <w:rFonts w:eastAsia="Times New Roman" w:cs="Times New Roman"/>
      <w:szCs w:val="24"/>
      <w:lang w:val="nl-NL" w:eastAsia="nl-NL"/>
    </w:rPr>
  </w:style>
  <w:style w:type="paragraph" w:styleId="ListNumber2">
    <w:name w:val="List Number 2"/>
    <w:basedOn w:val="Normal"/>
    <w:autoRedefine/>
    <w:qFormat/>
    <w:rsid w:val="00FF70D7"/>
    <w:pPr>
      <w:numPr>
        <w:numId w:val="9"/>
      </w:numPr>
    </w:pPr>
    <w:rPr>
      <w:rFonts w:eastAsia="Times New Roman" w:cs="Times New Roman"/>
      <w:szCs w:val="24"/>
      <w:lang w:val="nl-NL" w:eastAsia="nl-NL"/>
    </w:rPr>
  </w:style>
  <w:style w:type="paragraph" w:styleId="ListNumber3">
    <w:name w:val="List Number 3"/>
    <w:basedOn w:val="Normal"/>
    <w:autoRedefine/>
    <w:qFormat/>
    <w:rsid w:val="00FF70D7"/>
    <w:pPr>
      <w:numPr>
        <w:numId w:val="10"/>
      </w:numPr>
    </w:pPr>
    <w:rPr>
      <w:rFonts w:eastAsia="Times New Roman" w:cs="Times New Roman"/>
      <w:szCs w:val="24"/>
      <w:lang w:val="nl-NL" w:eastAsia="nl-NL"/>
    </w:rPr>
  </w:style>
  <w:style w:type="paragraph" w:styleId="ListNumber4">
    <w:name w:val="List Number 4"/>
    <w:basedOn w:val="Normal"/>
    <w:autoRedefine/>
    <w:qFormat/>
    <w:rsid w:val="00FF70D7"/>
    <w:pPr>
      <w:numPr>
        <w:numId w:val="11"/>
      </w:numPr>
    </w:pPr>
    <w:rPr>
      <w:rFonts w:eastAsia="Times New Roman" w:cs="Times New Roman"/>
      <w:szCs w:val="24"/>
      <w:lang w:val="nl-NL" w:eastAsia="nl-NL"/>
    </w:rPr>
  </w:style>
  <w:style w:type="paragraph" w:styleId="ListNumber5">
    <w:name w:val="List Number 5"/>
    <w:basedOn w:val="Normal"/>
    <w:autoRedefine/>
    <w:qFormat/>
    <w:rsid w:val="00640946"/>
    <w:pPr>
      <w:numPr>
        <w:numId w:val="12"/>
      </w:numPr>
    </w:pPr>
    <w:rPr>
      <w:rFonts w:eastAsia="Times New Roman" w:cs="Times New Roman"/>
      <w:szCs w:val="24"/>
      <w:lang w:val="nl-NL" w:eastAsia="nl-NL"/>
    </w:rPr>
  </w:style>
  <w:style w:type="paragraph" w:styleId="FootnoteText">
    <w:name w:val="footnote text"/>
    <w:basedOn w:val="Normal"/>
    <w:link w:val="FootnoteTextChar"/>
    <w:semiHidden/>
    <w:rsid w:val="00EC1B3E"/>
    <w:rPr>
      <w:rFonts w:eastAsia="Times New Roman" w:cs="Times New Roman"/>
      <w:sz w:val="16"/>
      <w:szCs w:val="20"/>
      <w:lang w:val="nl-NL" w:eastAsia="nl-NL"/>
    </w:rPr>
  </w:style>
  <w:style w:type="character" w:styleId="FootnoteTextChar" w:customStyle="1">
    <w:name w:val="Footnote Text Char"/>
    <w:basedOn w:val="DefaultParagraphFont"/>
    <w:link w:val="FootnoteText"/>
    <w:semiHidden/>
    <w:rsid w:val="00EC1B3E"/>
    <w:rPr>
      <w:rFonts w:ascii="Arial" w:hAnsi="Arial" w:eastAsia="Times New Roman" w:cs="Times New Roman"/>
      <w:sz w:val="16"/>
      <w:szCs w:val="20"/>
      <w:lang w:val="nl-NL" w:eastAsia="nl-NL"/>
    </w:rPr>
  </w:style>
  <w:style w:type="character" w:styleId="FootnoteReference">
    <w:name w:val="footnote reference"/>
    <w:basedOn w:val="DefaultParagraphFont"/>
    <w:semiHidden/>
    <w:rsid w:val="00EC1B3E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EC1B3E"/>
    <w:rPr>
      <w:rFonts w:eastAsia="Times New Roman" w:cs="Times New Roman"/>
      <w:sz w:val="16"/>
      <w:szCs w:val="20"/>
      <w:lang w:val="nl-NL" w:eastAsia="nl-NL"/>
    </w:rPr>
  </w:style>
  <w:style w:type="character" w:styleId="EndnoteTextChar" w:customStyle="1">
    <w:name w:val="Endnote Text Char"/>
    <w:basedOn w:val="DefaultParagraphFont"/>
    <w:link w:val="EndnoteText"/>
    <w:semiHidden/>
    <w:rsid w:val="00EC1B3E"/>
    <w:rPr>
      <w:rFonts w:ascii="Arial" w:hAnsi="Arial" w:eastAsia="Times New Roman" w:cs="Times New Roman"/>
      <w:sz w:val="16"/>
      <w:szCs w:val="20"/>
      <w:lang w:val="nl-NL" w:eastAsia="nl-NL"/>
    </w:rPr>
  </w:style>
  <w:style w:type="character" w:styleId="EndnoteReference">
    <w:name w:val="endnote reference"/>
    <w:basedOn w:val="DefaultParagraphFont"/>
    <w:semiHidden/>
    <w:rsid w:val="00EC1B3E"/>
    <w:rPr>
      <w:vertAlign w:val="superscript"/>
    </w:rPr>
  </w:style>
  <w:style w:type="paragraph" w:styleId="Caption">
    <w:name w:val="caption"/>
    <w:basedOn w:val="Normal"/>
    <w:next w:val="Normal"/>
    <w:qFormat/>
    <w:rsid w:val="00EC1B3E"/>
    <w:rPr>
      <w:rFonts w:eastAsia="Times New Roman" w:cs="Times New Roman"/>
      <w:bCs/>
      <w:i/>
      <w:sz w:val="16"/>
      <w:szCs w:val="20"/>
      <w:lang w:val="nl-NL" w:eastAsia="nl-NL"/>
    </w:rPr>
  </w:style>
  <w:style w:type="character" w:styleId="Strong">
    <w:name w:val="Strong"/>
    <w:rsid w:val="00BB14F4"/>
    <w:rPr>
      <w:b/>
      <w:bCs/>
    </w:rPr>
  </w:style>
  <w:style w:type="paragraph" w:styleId="Titelvoorblad" w:customStyle="1">
    <w:name w:val="Titel voorblad"/>
    <w:basedOn w:val="Title"/>
    <w:semiHidden/>
    <w:rsid w:val="00BB14F4"/>
    <w:pPr>
      <w:spacing w:line="600" w:lineRule="atLeast"/>
      <w:contextualSpacing w:val="0"/>
    </w:pPr>
    <w:rPr>
      <w:rFonts w:eastAsia="Times New Roman" w:cs="Arial"/>
      <w:bCs/>
      <w:color w:val="FFFFFF"/>
      <w:spacing w:val="0"/>
      <w:sz w:val="52"/>
      <w:szCs w:val="52"/>
      <w:lang w:val="nl-NL" w:eastAsia="nl-NL"/>
    </w:rPr>
  </w:style>
  <w:style w:type="paragraph" w:styleId="Subtitlevoorblad" w:customStyle="1">
    <w:name w:val="Subtitle voorblad"/>
    <w:basedOn w:val="Subtitle"/>
    <w:semiHidden/>
    <w:rsid w:val="00BB14F4"/>
    <w:pPr>
      <w:numPr>
        <w:ilvl w:val="0"/>
      </w:numPr>
      <w:spacing w:before="100" w:beforeAutospacing="1"/>
    </w:pPr>
    <w:rPr>
      <w:rFonts w:eastAsia="Times New Roman" w:cs="Arial"/>
      <w:color w:val="FFFFFF"/>
      <w:spacing w:val="0"/>
      <w:sz w:val="36"/>
      <w:szCs w:val="36"/>
      <w:lang w:val="nl-NL" w:eastAsia="nl-NL"/>
    </w:rPr>
  </w:style>
  <w:style w:type="character" w:styleId="PlaceholderText">
    <w:name w:val="Placeholder Text"/>
    <w:basedOn w:val="DefaultParagraphFont"/>
    <w:uiPriority w:val="99"/>
    <w:semiHidden/>
    <w:rsid w:val="00BB14F4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643E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3E9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43E91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643E9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3D9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E089B"/>
    <w:pPr>
      <w:keepLines/>
      <w:numPr>
        <w:numId w:val="0"/>
      </w:num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4B5" w:themeColor="accent1" w:themeShade="BF"/>
      <w:kern w:val="0"/>
      <w:position w:val="0"/>
      <w:sz w:val="32"/>
      <w:szCs w:val="32"/>
      <w:lang w:val="en-US" w:eastAsia="en-US"/>
    </w:rPr>
  </w:style>
  <w:style w:type="paragraph" w:styleId="BodyTextIndent">
    <w:name w:val="Body Text Indent"/>
    <w:basedOn w:val="Normal"/>
    <w:link w:val="BodyTextIndentChar"/>
    <w:semiHidden/>
    <w:rsid w:val="007C4CAD"/>
    <w:pPr>
      <w:spacing w:after="120" w:line="240" w:lineRule="auto"/>
      <w:ind w:left="283"/>
      <w:jc w:val="both"/>
    </w:pPr>
    <w:rPr>
      <w:rFonts w:ascii="Calibri" w:hAnsi="Calibri" w:eastAsia="Times New Roman" w:cs="Times New Roman"/>
      <w:color w:val="404040" w:themeColor="text1" w:themeTint="BF"/>
      <w:position w:val="0"/>
      <w:sz w:val="22"/>
      <w:szCs w:val="24"/>
      <w:lang w:val="nl-NL" w:eastAsia="nl-NL"/>
    </w:rPr>
  </w:style>
  <w:style w:type="character" w:styleId="BodyTextIndentChar" w:customStyle="1">
    <w:name w:val="Body Text Indent Char"/>
    <w:basedOn w:val="DefaultParagraphFont"/>
    <w:link w:val="BodyTextIndent"/>
    <w:semiHidden/>
    <w:rsid w:val="007C4CAD"/>
    <w:rPr>
      <w:rFonts w:ascii="Calibri" w:hAnsi="Calibri" w:eastAsia="Times New Roman" w:cs="Times New Roman"/>
      <w:color w:val="404040" w:themeColor="text1" w:themeTint="BF"/>
      <w:szCs w:val="24"/>
      <w:lang w:val="nl-NL" w:eastAsia="nl-NL"/>
    </w:rPr>
  </w:style>
  <w:style w:type="paragraph" w:styleId="NormalWeb">
    <w:name w:val="Normal (Web)"/>
    <w:basedOn w:val="Normal"/>
    <w:uiPriority w:val="99"/>
    <w:rsid w:val="007C4CAD"/>
    <w:pPr>
      <w:spacing w:before="100" w:beforeAutospacing="1" w:after="100" w:afterAutospacing="1" w:line="240" w:lineRule="auto"/>
      <w:jc w:val="both"/>
    </w:pPr>
    <w:rPr>
      <w:rFonts w:ascii="Arial Unicode MS" w:hAnsi="Arial Unicode MS" w:eastAsia="Arial Unicode MS" w:cs="Arial Unicode MS"/>
      <w:color w:val="404040" w:themeColor="text1" w:themeTint="BF"/>
      <w:position w:val="0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oter" Target="foot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1.xml" Id="rId8" /><Relationship Type="http://schemas.openxmlformats.org/officeDocument/2006/relationships/styles" Target="styles.xml" Id="rId3" /><Relationship Type="http://schemas.openxmlformats.org/officeDocument/2006/relationships/image" Target="/media/imageb.png" Id="Rb512b3ceabfb4fa9" /><Relationship Type="http://schemas.openxmlformats.org/officeDocument/2006/relationships/image" Target="/media/imagec.png" Id="Rc7b2fd1a9b4641f0" /><Relationship Type="http://schemas.openxmlformats.org/officeDocument/2006/relationships/image" Target="/media/imagee.png" Id="Re4fe17c210794d8f" /><Relationship Type="http://schemas.openxmlformats.org/officeDocument/2006/relationships/image" Target="/media/imagef.png" Id="Rff46dfea0a0046fa" /><Relationship Type="http://schemas.openxmlformats.org/officeDocument/2006/relationships/image" Target="/media/image10.png" Id="R462bc4aee4194ddc" /><Relationship Type="http://schemas.openxmlformats.org/officeDocument/2006/relationships/image" Target="/media/image11.png" Id="Rc58fb9e63ee74693" /><Relationship Type="http://schemas.openxmlformats.org/officeDocument/2006/relationships/image" Target="/media/image12.png" Id="Rf679658f784541d2" /><Relationship Type="http://schemas.openxmlformats.org/officeDocument/2006/relationships/image" Target="/media/image13.png" Id="Rf46d4f0982114d77" /><Relationship Type="http://schemas.openxmlformats.org/officeDocument/2006/relationships/hyperlink" Target="https://ww1.microchip.com/downloads/en/DeviceDoc/Atmel-7810-Automotive-Microcontrollers-ATmega328P_Datasheet.pdf" TargetMode="External" Id="Rec893b31002f4bc1" /><Relationship Type="http://schemas.openxmlformats.org/officeDocument/2006/relationships/hyperlink" Target="https://www.bosch-sensortec.com/media/boschsensortec/downloads/datasheets/bst-bme680-ds001.pdf" TargetMode="External" Id="R23bc0ff5cce745f5" /><Relationship Type="http://schemas.openxmlformats.org/officeDocument/2006/relationships/hyperlink" Target="https://cdn-reichelt.de/documents/datenblatt/A500/W096016-XA.pdf" TargetMode="External" Id="Rf7f3c1a105064e72" /><Relationship Type="http://schemas.openxmlformats.org/officeDocument/2006/relationships/hyperlink" Target="https://cdn-shop.adafruit.com/datasheets/SSD1306.pdf" TargetMode="External" Id="R6fda3e3d022541e0" /><Relationship Type="http://schemas.openxmlformats.org/officeDocument/2006/relationships/hyperlink" Target="https://www.arduino.cc/en/uploads/Main/Arduino_Nano-Rev3.2-SCH.pdf" TargetMode="External" Id="R744da9a2ec754e19" /><Relationship Type="http://schemas.openxmlformats.org/officeDocument/2006/relationships/hyperlink" Target="https://learn.adafruit.com/assets/87761" TargetMode="External" Id="R8de32512fe1348b5" /><Relationship Type="http://schemas.microsoft.com/office/2020/10/relationships/intelligence" Target="intelligence2.xml" Id="R82a1bc1a8bf3457c" /><Relationship Type="http://schemas.openxmlformats.org/officeDocument/2006/relationships/image" Target="/media/image14.png" Id="R5d12c3e53a7d45f5" /><Relationship Type="http://schemas.openxmlformats.org/officeDocument/2006/relationships/hyperlink" Target="https://www.mouser.be/datasheet/2/115/diodes_inc_diod-s-a0005039015-1-1734888.pdf" TargetMode="External" Id="Rb0141c3b1afe46c9" /><Relationship Type="http://schemas.openxmlformats.org/officeDocument/2006/relationships/hyperlink" Target="https://www.mouser.be/datasheet/2/163/DS_FT232R-11534.pdf" TargetMode="External" Id="R5449170f1a86432c" /><Relationship Type="http://schemas.openxmlformats.org/officeDocument/2006/relationships/hyperlink" Target="https://www.st.com/resource/en/technical_article/dm00496853-overview-of-usb-type-c-and-power-delivery-technologies-stmicroelectronics.pdf" TargetMode="External" Id="R6e6c680332974d8e" /><Relationship Type="http://schemas.openxmlformats.org/officeDocument/2006/relationships/hyperlink" Target="https://github.com/adafruit/Adafruit_SSD1306" TargetMode="External" Id="R853f0da9a5864fe0" /><Relationship Type="http://schemas.openxmlformats.org/officeDocument/2006/relationships/hyperlink" Target="https://adafruit.github.io/Adafruit_BME680/html/class_adafruit___b_m_e680.html" TargetMode="External" Id="R2576bf8aa48d4ccb" /><Relationship Type="http://schemas.openxmlformats.org/officeDocument/2006/relationships/hyperlink" Target="https://adafruit.github.io/Adafruit_BME680/html/class_adafruit___b_m_e680.html" TargetMode="External" Id="Rcc62e0dc8b0d495b" /><Relationship Type="http://schemas.openxmlformats.org/officeDocument/2006/relationships/hyperlink" Target="https://www.adafruit.com/product/5046" TargetMode="External" Id="R14001ea3243149ed" /><Relationship Type="http://schemas.openxmlformats.org/officeDocument/2006/relationships/hyperlink" Target="https://playground.arduino.cc/Main/I2CBi-directionalLevelShifter/" TargetMode="External" Id="R36427927aae446b4" /><Relationship Type="http://schemas.openxmlformats.org/officeDocument/2006/relationships/hyperlink" Target="https://robu.in/how-to-know-the-pitch-of-fpc-ffc-ribbon-cable/" TargetMode="External" Id="R23704aaf1a704af5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Sjablonen%20AP\Personeel\sjabloon%20voor%20studenten\Office_2016_sjabloon_voor_studenten_(kleur)-header-boven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C011A-8AAA-450E-A89F-90016492EFC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Office_2016_sjabloon_voor_studenten_(kleur)-header-boven.dotx</ap:Template>
  <ap:Application>Microsoft Word for the web</ap:Application>
  <ap:DocSecurity>0</ap:DocSecurity>
  <ap:ScaleCrop>false</ap:ScaleCrop>
  <ap:Company>Artesis Plantijn Hogeschool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Muyshondt Karen</dc:creator>
  <keywords/>
  <dc:description/>
  <lastModifiedBy>Jelte Boumans</lastModifiedBy>
  <revision>38</revision>
  <lastPrinted>2022-11-14T20:25:00.0000000Z</lastPrinted>
  <dcterms:created xsi:type="dcterms:W3CDTF">2023-02-27T07:01:00.0000000Z</dcterms:created>
  <dcterms:modified xsi:type="dcterms:W3CDTF">2023-02-28T10:10:23.5826398Z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7c19387-3134-4ca8-87e2-20d2b663daf3_Enabled">
    <vt:lpwstr>true</vt:lpwstr>
  </property>
  <property fmtid="{D5CDD505-2E9C-101B-9397-08002B2CF9AE}" pid="3" name="MSIP_Label_47c19387-3134-4ca8-87e2-20d2b663daf3_SetDate">
    <vt:lpwstr>2023-02-27T07:01:12Z</vt:lpwstr>
  </property>
  <property fmtid="{D5CDD505-2E9C-101B-9397-08002B2CF9AE}" pid="4" name="MSIP_Label_47c19387-3134-4ca8-87e2-20d2b663daf3_Method">
    <vt:lpwstr>Standard</vt:lpwstr>
  </property>
  <property fmtid="{D5CDD505-2E9C-101B-9397-08002B2CF9AE}" pid="5" name="MSIP_Label_47c19387-3134-4ca8-87e2-20d2b663daf3_Name">
    <vt:lpwstr>Restricted distribution</vt:lpwstr>
  </property>
  <property fmtid="{D5CDD505-2E9C-101B-9397-08002B2CF9AE}" pid="6" name="MSIP_Label_47c19387-3134-4ca8-87e2-20d2b663daf3_SiteId">
    <vt:lpwstr>7919ea65-4c52-4980-bfcd-ce7ffd32f1ea</vt:lpwstr>
  </property>
  <property fmtid="{D5CDD505-2E9C-101B-9397-08002B2CF9AE}" pid="7" name="MSIP_Label_47c19387-3134-4ca8-87e2-20d2b663daf3_ActionId">
    <vt:lpwstr>62f20f21-bd4f-4b0e-9883-5ea2f36fb013</vt:lpwstr>
  </property>
  <property fmtid="{D5CDD505-2E9C-101B-9397-08002B2CF9AE}" pid="8" name="MSIP_Label_47c19387-3134-4ca8-87e2-20d2b663daf3_ContentBits">
    <vt:lpwstr>0</vt:lpwstr>
  </property>
</Properties>
</file>